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3DF28D" w14:textId="77777777" w:rsidR="00555394" w:rsidRDefault="00A51303">
      <w:r>
        <w:rPr>
          <w:rFonts w:cs="Arial"/>
          <w:noProof/>
          <w:sz w:val="36"/>
          <w:szCs w:val="36"/>
        </w:rPr>
        <w:drawing>
          <wp:inline distT="0" distB="0" distL="0" distR="0" wp14:anchorId="323DF38C" wp14:editId="323DF38D">
            <wp:extent cx="3067050" cy="714375"/>
            <wp:effectExtent l="0" t="0" r="0" b="9525"/>
            <wp:docPr id="1" name="Picture 1" descr="C:\Documents and Settings\rcmadden\Desktop\UOPX_Sig_Hor_smallUsage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cmadden\Desktop\UOPX_Sig_Hor_smallUsage_Bl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714375"/>
                    </a:xfrm>
                    <a:prstGeom prst="rect">
                      <a:avLst/>
                    </a:prstGeom>
                    <a:noFill/>
                    <a:ln>
                      <a:noFill/>
                    </a:ln>
                  </pic:spPr>
                </pic:pic>
              </a:graphicData>
            </a:graphic>
          </wp:inline>
        </w:drawing>
      </w:r>
    </w:p>
    <w:p w14:paraId="323DF28E" w14:textId="77777777" w:rsidR="00A51303" w:rsidRDefault="0064555F" w:rsidP="003C5A3B">
      <w:pPr>
        <w:pStyle w:val="Title"/>
      </w:pPr>
      <w:r>
        <w:t>Discussion Forums</w:t>
      </w:r>
      <w:r w:rsidR="00A51303">
        <w:t xml:space="preserve"> Guide</w:t>
      </w: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1303" w14:paraId="323DF291" w14:textId="77777777" w:rsidTr="0060319D">
        <w:tc>
          <w:tcPr>
            <w:tcW w:w="4788" w:type="dxa"/>
          </w:tcPr>
          <w:p w14:paraId="323DF28F" w14:textId="77777777" w:rsidR="00A51303" w:rsidRDefault="00A51303" w:rsidP="00A51303">
            <w:r>
              <w:t>Document Version: 1.0</w:t>
            </w:r>
          </w:p>
        </w:tc>
        <w:tc>
          <w:tcPr>
            <w:tcW w:w="4788" w:type="dxa"/>
          </w:tcPr>
          <w:p w14:paraId="323DF290" w14:textId="77777777" w:rsidR="00A51303" w:rsidRDefault="00A51303" w:rsidP="00A51303">
            <w:pPr>
              <w:jc w:val="right"/>
            </w:pPr>
            <w:r>
              <w:t>University of Phoenix</w:t>
            </w:r>
          </w:p>
        </w:tc>
      </w:tr>
      <w:tr w:rsidR="00A51303" w14:paraId="323DF294" w14:textId="77777777" w:rsidTr="0060319D">
        <w:tc>
          <w:tcPr>
            <w:tcW w:w="4788" w:type="dxa"/>
          </w:tcPr>
          <w:p w14:paraId="323DF292" w14:textId="77777777" w:rsidR="00A51303" w:rsidRDefault="00A51303" w:rsidP="00A51303">
            <w:r>
              <w:t>June 2012</w:t>
            </w:r>
          </w:p>
        </w:tc>
        <w:tc>
          <w:tcPr>
            <w:tcW w:w="4788" w:type="dxa"/>
          </w:tcPr>
          <w:p w14:paraId="323DF293" w14:textId="77777777" w:rsidR="00A51303" w:rsidRDefault="003C5A3B" w:rsidP="00A51303">
            <w:pPr>
              <w:jc w:val="right"/>
            </w:pPr>
            <w:r>
              <w:t>Online</w:t>
            </w:r>
          </w:p>
        </w:tc>
      </w:tr>
      <w:tr w:rsidR="003C5A3B" w14:paraId="323DF297" w14:textId="77777777" w:rsidTr="0060319D">
        <w:tc>
          <w:tcPr>
            <w:tcW w:w="4788" w:type="dxa"/>
          </w:tcPr>
          <w:p w14:paraId="323DF295" w14:textId="77777777" w:rsidR="003C5A3B" w:rsidRDefault="003C5A3B" w:rsidP="00A51303"/>
        </w:tc>
        <w:tc>
          <w:tcPr>
            <w:tcW w:w="4788" w:type="dxa"/>
          </w:tcPr>
          <w:p w14:paraId="323DF296" w14:textId="77777777" w:rsidR="003C5A3B" w:rsidRDefault="003C5A3B" w:rsidP="00A51303">
            <w:pPr>
              <w:jc w:val="right"/>
            </w:pPr>
            <w:r w:rsidRPr="003C5A3B">
              <w:t>(800) 366-9699</w:t>
            </w:r>
          </w:p>
        </w:tc>
      </w:tr>
      <w:tr w:rsidR="003C5A3B" w14:paraId="323DF299" w14:textId="77777777" w:rsidTr="0060319D">
        <w:tc>
          <w:tcPr>
            <w:tcW w:w="9576" w:type="dxa"/>
            <w:gridSpan w:val="2"/>
          </w:tcPr>
          <w:p w14:paraId="323DF298" w14:textId="77777777" w:rsidR="003C5A3B" w:rsidRDefault="003C5A3B" w:rsidP="003C5A3B">
            <w:pPr>
              <w:jc w:val="center"/>
            </w:pPr>
            <w:r>
              <w:rPr>
                <w:rFonts w:cstheme="minorHAnsi"/>
              </w:rPr>
              <w:t>©</w:t>
            </w:r>
            <w:r>
              <w:t xml:space="preserve"> 2012, University of Phoenix</w:t>
            </w:r>
          </w:p>
        </w:tc>
      </w:tr>
    </w:tbl>
    <w:p w14:paraId="323DF29A" w14:textId="77777777" w:rsidR="00A51303" w:rsidRDefault="003C5A3B" w:rsidP="003C5A3B">
      <w:pPr>
        <w:pStyle w:val="Subtitle"/>
      </w:pPr>
      <w:r>
        <w:t>Help and tips for online students of University of Phoenix</w:t>
      </w:r>
    </w:p>
    <w:sdt>
      <w:sdtPr>
        <w:rPr>
          <w:rFonts w:ascii="Arial" w:eastAsiaTheme="minorHAnsi" w:hAnsi="Arial" w:cstheme="minorBidi"/>
          <w:b w:val="0"/>
          <w:bCs w:val="0"/>
          <w:color w:val="auto"/>
          <w:sz w:val="22"/>
          <w:szCs w:val="22"/>
        </w:rPr>
        <w:id w:val="-267468870"/>
        <w:docPartObj>
          <w:docPartGallery w:val="Table of Contents"/>
          <w:docPartUnique/>
        </w:docPartObj>
      </w:sdtPr>
      <w:sdtEndPr>
        <w:rPr>
          <w:noProof/>
        </w:rPr>
      </w:sdtEndPr>
      <w:sdtContent>
        <w:p w14:paraId="323DF29B" w14:textId="77777777" w:rsidR="009B686A" w:rsidRDefault="009B686A">
          <w:pPr>
            <w:pStyle w:val="TOCHeading"/>
          </w:pPr>
          <w:r>
            <w:t>Contents</w:t>
          </w:r>
        </w:p>
        <w:p w14:paraId="323DF29C" w14:textId="62C37FD5" w:rsidR="00507C8E" w:rsidRDefault="009B686A">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4521893" w:history="1">
            <w:r w:rsidR="00507C8E" w:rsidRPr="007A7550">
              <w:rPr>
                <w:rStyle w:val="Hyperlink"/>
                <w:noProof/>
              </w:rPr>
              <w:t>Navigating the Discussion Forums</w:t>
            </w:r>
            <w:r w:rsidR="00507C8E">
              <w:rPr>
                <w:noProof/>
                <w:webHidden/>
              </w:rPr>
              <w:tab/>
            </w:r>
            <w:r w:rsidR="00AA55D7">
              <w:rPr>
                <w:noProof/>
                <w:webHidden/>
              </w:rPr>
              <w:t>u</w:t>
            </w:r>
            <w:r w:rsidR="00507C8E">
              <w:rPr>
                <w:noProof/>
                <w:webHidden/>
              </w:rPr>
              <w:fldChar w:fldCharType="begin"/>
            </w:r>
            <w:r w:rsidR="00507C8E">
              <w:rPr>
                <w:noProof/>
                <w:webHidden/>
              </w:rPr>
              <w:instrText xml:space="preserve"> PAGEREF _Toc414521893 \h </w:instrText>
            </w:r>
            <w:r w:rsidR="00507C8E">
              <w:rPr>
                <w:noProof/>
                <w:webHidden/>
              </w:rPr>
            </w:r>
            <w:r w:rsidR="00507C8E">
              <w:rPr>
                <w:noProof/>
                <w:webHidden/>
              </w:rPr>
              <w:fldChar w:fldCharType="separate"/>
            </w:r>
            <w:r w:rsidR="00056059">
              <w:rPr>
                <w:noProof/>
                <w:webHidden/>
              </w:rPr>
              <w:t>4</w:t>
            </w:r>
            <w:r w:rsidR="00507C8E">
              <w:rPr>
                <w:noProof/>
                <w:webHidden/>
              </w:rPr>
              <w:fldChar w:fldCharType="end"/>
            </w:r>
          </w:hyperlink>
        </w:p>
        <w:p w14:paraId="323DF29D" w14:textId="77777777" w:rsidR="00507C8E" w:rsidRDefault="00FF54B4">
          <w:pPr>
            <w:pStyle w:val="TOC2"/>
            <w:tabs>
              <w:tab w:val="right" w:leader="dot" w:pos="9350"/>
            </w:tabs>
            <w:rPr>
              <w:rFonts w:asciiTheme="minorHAnsi" w:eastAsiaTheme="minorEastAsia" w:hAnsiTheme="minorHAnsi"/>
              <w:noProof/>
            </w:rPr>
          </w:pPr>
          <w:hyperlink w:anchor="_Toc414521894" w:history="1">
            <w:r w:rsidR="00507C8E" w:rsidRPr="007A7550">
              <w:rPr>
                <w:rStyle w:val="Hyperlink"/>
                <w:noProof/>
              </w:rPr>
              <w:t>Getting to the Discussion Forums</w:t>
            </w:r>
            <w:r w:rsidR="00507C8E">
              <w:rPr>
                <w:noProof/>
                <w:webHidden/>
              </w:rPr>
              <w:tab/>
            </w:r>
            <w:r w:rsidR="00507C8E">
              <w:rPr>
                <w:noProof/>
                <w:webHidden/>
              </w:rPr>
              <w:fldChar w:fldCharType="begin"/>
            </w:r>
            <w:r w:rsidR="00507C8E">
              <w:rPr>
                <w:noProof/>
                <w:webHidden/>
              </w:rPr>
              <w:instrText xml:space="preserve"> PAGEREF _Toc414521894 \h </w:instrText>
            </w:r>
            <w:r w:rsidR="00507C8E">
              <w:rPr>
                <w:noProof/>
                <w:webHidden/>
              </w:rPr>
            </w:r>
            <w:r w:rsidR="00507C8E">
              <w:rPr>
                <w:noProof/>
                <w:webHidden/>
              </w:rPr>
              <w:fldChar w:fldCharType="separate"/>
            </w:r>
            <w:r w:rsidR="00056059">
              <w:rPr>
                <w:noProof/>
                <w:webHidden/>
              </w:rPr>
              <w:t>4</w:t>
            </w:r>
            <w:r w:rsidR="00507C8E">
              <w:rPr>
                <w:noProof/>
                <w:webHidden/>
              </w:rPr>
              <w:fldChar w:fldCharType="end"/>
            </w:r>
          </w:hyperlink>
        </w:p>
        <w:p w14:paraId="323DF29E" w14:textId="77777777" w:rsidR="00507C8E" w:rsidRDefault="00FF54B4">
          <w:pPr>
            <w:pStyle w:val="TOC2"/>
            <w:tabs>
              <w:tab w:val="right" w:leader="dot" w:pos="9350"/>
            </w:tabs>
            <w:rPr>
              <w:rFonts w:asciiTheme="minorHAnsi" w:eastAsiaTheme="minorEastAsia" w:hAnsiTheme="minorHAnsi"/>
              <w:noProof/>
            </w:rPr>
          </w:pPr>
          <w:hyperlink w:anchor="_Toc414521895" w:history="1">
            <w:r w:rsidR="00507C8E" w:rsidRPr="007A7550">
              <w:rPr>
                <w:rStyle w:val="Hyperlink"/>
                <w:noProof/>
              </w:rPr>
              <w:t>The Discussion Forums</w:t>
            </w:r>
            <w:r w:rsidR="00507C8E">
              <w:rPr>
                <w:noProof/>
                <w:webHidden/>
              </w:rPr>
              <w:tab/>
            </w:r>
            <w:r w:rsidR="00507C8E">
              <w:rPr>
                <w:noProof/>
                <w:webHidden/>
              </w:rPr>
              <w:fldChar w:fldCharType="begin"/>
            </w:r>
            <w:r w:rsidR="00507C8E">
              <w:rPr>
                <w:noProof/>
                <w:webHidden/>
              </w:rPr>
              <w:instrText xml:space="preserve"> PAGEREF _Toc414521895 \h </w:instrText>
            </w:r>
            <w:r w:rsidR="00507C8E">
              <w:rPr>
                <w:noProof/>
                <w:webHidden/>
              </w:rPr>
            </w:r>
            <w:r w:rsidR="00507C8E">
              <w:rPr>
                <w:noProof/>
                <w:webHidden/>
              </w:rPr>
              <w:fldChar w:fldCharType="separate"/>
            </w:r>
            <w:r w:rsidR="00056059">
              <w:rPr>
                <w:noProof/>
                <w:webHidden/>
              </w:rPr>
              <w:t>6</w:t>
            </w:r>
            <w:r w:rsidR="00507C8E">
              <w:rPr>
                <w:noProof/>
                <w:webHidden/>
              </w:rPr>
              <w:fldChar w:fldCharType="end"/>
            </w:r>
          </w:hyperlink>
        </w:p>
        <w:p w14:paraId="323DF29F" w14:textId="77777777" w:rsidR="00507C8E" w:rsidRDefault="00FF54B4">
          <w:pPr>
            <w:pStyle w:val="TOC3"/>
            <w:tabs>
              <w:tab w:val="right" w:leader="dot" w:pos="9350"/>
            </w:tabs>
            <w:rPr>
              <w:rFonts w:asciiTheme="minorHAnsi" w:eastAsiaTheme="minorEastAsia" w:hAnsiTheme="minorHAnsi"/>
              <w:noProof/>
            </w:rPr>
          </w:pPr>
          <w:hyperlink w:anchor="_Toc414521896" w:history="1">
            <w:r w:rsidR="00507C8E" w:rsidRPr="007A7550">
              <w:rPr>
                <w:rStyle w:val="Hyperlink"/>
                <w:noProof/>
              </w:rPr>
              <w:t>The Main Forum</w:t>
            </w:r>
            <w:r w:rsidR="00507C8E">
              <w:rPr>
                <w:noProof/>
                <w:webHidden/>
              </w:rPr>
              <w:tab/>
            </w:r>
            <w:r w:rsidR="00507C8E">
              <w:rPr>
                <w:noProof/>
                <w:webHidden/>
              </w:rPr>
              <w:fldChar w:fldCharType="begin"/>
            </w:r>
            <w:r w:rsidR="00507C8E">
              <w:rPr>
                <w:noProof/>
                <w:webHidden/>
              </w:rPr>
              <w:instrText xml:space="preserve"> PAGEREF _Toc414521896 \h </w:instrText>
            </w:r>
            <w:r w:rsidR="00507C8E">
              <w:rPr>
                <w:noProof/>
                <w:webHidden/>
              </w:rPr>
            </w:r>
            <w:r w:rsidR="00507C8E">
              <w:rPr>
                <w:noProof/>
                <w:webHidden/>
              </w:rPr>
              <w:fldChar w:fldCharType="separate"/>
            </w:r>
            <w:r w:rsidR="00056059">
              <w:rPr>
                <w:noProof/>
                <w:webHidden/>
              </w:rPr>
              <w:t>6</w:t>
            </w:r>
            <w:r w:rsidR="00507C8E">
              <w:rPr>
                <w:noProof/>
                <w:webHidden/>
              </w:rPr>
              <w:fldChar w:fldCharType="end"/>
            </w:r>
          </w:hyperlink>
        </w:p>
        <w:p w14:paraId="323DF2A0" w14:textId="77777777" w:rsidR="00507C8E" w:rsidRDefault="00FF54B4">
          <w:pPr>
            <w:pStyle w:val="TOC3"/>
            <w:tabs>
              <w:tab w:val="right" w:leader="dot" w:pos="9350"/>
            </w:tabs>
            <w:rPr>
              <w:rFonts w:asciiTheme="minorHAnsi" w:eastAsiaTheme="minorEastAsia" w:hAnsiTheme="minorHAnsi"/>
              <w:noProof/>
            </w:rPr>
          </w:pPr>
          <w:hyperlink w:anchor="_Toc414521897" w:history="1">
            <w:r w:rsidR="00507C8E" w:rsidRPr="007A7550">
              <w:rPr>
                <w:rStyle w:val="Hyperlink"/>
                <w:noProof/>
              </w:rPr>
              <w:t>Chat Room</w:t>
            </w:r>
            <w:r w:rsidR="00507C8E">
              <w:rPr>
                <w:noProof/>
                <w:webHidden/>
              </w:rPr>
              <w:tab/>
            </w:r>
            <w:r w:rsidR="00507C8E">
              <w:rPr>
                <w:noProof/>
                <w:webHidden/>
              </w:rPr>
              <w:fldChar w:fldCharType="begin"/>
            </w:r>
            <w:r w:rsidR="00507C8E">
              <w:rPr>
                <w:noProof/>
                <w:webHidden/>
              </w:rPr>
              <w:instrText xml:space="preserve"> PAGEREF _Toc414521897 \h </w:instrText>
            </w:r>
            <w:r w:rsidR="00507C8E">
              <w:rPr>
                <w:noProof/>
                <w:webHidden/>
              </w:rPr>
            </w:r>
            <w:r w:rsidR="00507C8E">
              <w:rPr>
                <w:noProof/>
                <w:webHidden/>
              </w:rPr>
              <w:fldChar w:fldCharType="separate"/>
            </w:r>
            <w:r w:rsidR="00056059">
              <w:rPr>
                <w:noProof/>
                <w:webHidden/>
              </w:rPr>
              <w:t>6</w:t>
            </w:r>
            <w:r w:rsidR="00507C8E">
              <w:rPr>
                <w:noProof/>
                <w:webHidden/>
              </w:rPr>
              <w:fldChar w:fldCharType="end"/>
            </w:r>
          </w:hyperlink>
        </w:p>
        <w:p w14:paraId="323DF2A1" w14:textId="77777777" w:rsidR="00507C8E" w:rsidRDefault="00FF54B4">
          <w:pPr>
            <w:pStyle w:val="TOC3"/>
            <w:tabs>
              <w:tab w:val="right" w:leader="dot" w:pos="9350"/>
            </w:tabs>
            <w:rPr>
              <w:rFonts w:asciiTheme="minorHAnsi" w:eastAsiaTheme="minorEastAsia" w:hAnsiTheme="minorHAnsi"/>
              <w:noProof/>
            </w:rPr>
          </w:pPr>
          <w:hyperlink w:anchor="_Toc414521898" w:history="1">
            <w:r w:rsidR="00507C8E" w:rsidRPr="007A7550">
              <w:rPr>
                <w:rStyle w:val="Hyperlink"/>
                <w:noProof/>
              </w:rPr>
              <w:t>Course Materials</w:t>
            </w:r>
            <w:r w:rsidR="00507C8E">
              <w:rPr>
                <w:noProof/>
                <w:webHidden/>
              </w:rPr>
              <w:tab/>
            </w:r>
            <w:r w:rsidR="00507C8E">
              <w:rPr>
                <w:noProof/>
                <w:webHidden/>
              </w:rPr>
              <w:fldChar w:fldCharType="begin"/>
            </w:r>
            <w:r w:rsidR="00507C8E">
              <w:rPr>
                <w:noProof/>
                <w:webHidden/>
              </w:rPr>
              <w:instrText xml:space="preserve"> PAGEREF _Toc414521898 \h </w:instrText>
            </w:r>
            <w:r w:rsidR="00507C8E">
              <w:rPr>
                <w:noProof/>
                <w:webHidden/>
              </w:rPr>
            </w:r>
            <w:r w:rsidR="00507C8E">
              <w:rPr>
                <w:noProof/>
                <w:webHidden/>
              </w:rPr>
              <w:fldChar w:fldCharType="separate"/>
            </w:r>
            <w:r w:rsidR="00056059">
              <w:rPr>
                <w:noProof/>
                <w:webHidden/>
              </w:rPr>
              <w:t>6</w:t>
            </w:r>
            <w:r w:rsidR="00507C8E">
              <w:rPr>
                <w:noProof/>
                <w:webHidden/>
              </w:rPr>
              <w:fldChar w:fldCharType="end"/>
            </w:r>
          </w:hyperlink>
        </w:p>
        <w:p w14:paraId="323DF2A2" w14:textId="77777777" w:rsidR="00507C8E" w:rsidRDefault="00FF54B4">
          <w:pPr>
            <w:pStyle w:val="TOC3"/>
            <w:tabs>
              <w:tab w:val="right" w:leader="dot" w:pos="9350"/>
            </w:tabs>
            <w:rPr>
              <w:rFonts w:asciiTheme="minorHAnsi" w:eastAsiaTheme="minorEastAsia" w:hAnsiTheme="minorHAnsi"/>
              <w:noProof/>
            </w:rPr>
          </w:pPr>
          <w:hyperlink w:anchor="_Toc414521899" w:history="1">
            <w:r w:rsidR="00507C8E" w:rsidRPr="007A7550">
              <w:rPr>
                <w:rStyle w:val="Hyperlink"/>
                <w:noProof/>
              </w:rPr>
              <w:t>Learning Team Forums</w:t>
            </w:r>
            <w:r w:rsidR="00507C8E">
              <w:rPr>
                <w:noProof/>
                <w:webHidden/>
              </w:rPr>
              <w:tab/>
            </w:r>
            <w:r w:rsidR="00507C8E">
              <w:rPr>
                <w:noProof/>
                <w:webHidden/>
              </w:rPr>
              <w:fldChar w:fldCharType="begin"/>
            </w:r>
            <w:r w:rsidR="00507C8E">
              <w:rPr>
                <w:noProof/>
                <w:webHidden/>
              </w:rPr>
              <w:instrText xml:space="preserve"> PAGEREF _Toc414521899 \h </w:instrText>
            </w:r>
            <w:r w:rsidR="00507C8E">
              <w:rPr>
                <w:noProof/>
                <w:webHidden/>
              </w:rPr>
            </w:r>
            <w:r w:rsidR="00507C8E">
              <w:rPr>
                <w:noProof/>
                <w:webHidden/>
              </w:rPr>
              <w:fldChar w:fldCharType="separate"/>
            </w:r>
            <w:r w:rsidR="00056059">
              <w:rPr>
                <w:noProof/>
                <w:webHidden/>
              </w:rPr>
              <w:t>6</w:t>
            </w:r>
            <w:r w:rsidR="00507C8E">
              <w:rPr>
                <w:noProof/>
                <w:webHidden/>
              </w:rPr>
              <w:fldChar w:fldCharType="end"/>
            </w:r>
          </w:hyperlink>
        </w:p>
        <w:p w14:paraId="323DF2A3" w14:textId="77777777" w:rsidR="00507C8E" w:rsidRDefault="00FF54B4">
          <w:pPr>
            <w:pStyle w:val="TOC3"/>
            <w:tabs>
              <w:tab w:val="right" w:leader="dot" w:pos="9350"/>
            </w:tabs>
            <w:rPr>
              <w:rFonts w:asciiTheme="minorHAnsi" w:eastAsiaTheme="minorEastAsia" w:hAnsiTheme="minorHAnsi"/>
              <w:noProof/>
            </w:rPr>
          </w:pPr>
          <w:hyperlink w:anchor="_Toc414521900" w:history="1">
            <w:r w:rsidR="00507C8E" w:rsidRPr="007A7550">
              <w:rPr>
                <w:rStyle w:val="Hyperlink"/>
                <w:noProof/>
              </w:rPr>
              <w:t>Individual Forum</w:t>
            </w:r>
            <w:r w:rsidR="00507C8E">
              <w:rPr>
                <w:noProof/>
                <w:webHidden/>
              </w:rPr>
              <w:tab/>
            </w:r>
            <w:r w:rsidR="00507C8E">
              <w:rPr>
                <w:noProof/>
                <w:webHidden/>
              </w:rPr>
              <w:fldChar w:fldCharType="begin"/>
            </w:r>
            <w:r w:rsidR="00507C8E">
              <w:rPr>
                <w:noProof/>
                <w:webHidden/>
              </w:rPr>
              <w:instrText xml:space="preserve"> PAGEREF _Toc414521900 \h </w:instrText>
            </w:r>
            <w:r w:rsidR="00507C8E">
              <w:rPr>
                <w:noProof/>
                <w:webHidden/>
              </w:rPr>
            </w:r>
            <w:r w:rsidR="00507C8E">
              <w:rPr>
                <w:noProof/>
                <w:webHidden/>
              </w:rPr>
              <w:fldChar w:fldCharType="separate"/>
            </w:r>
            <w:r w:rsidR="00056059">
              <w:rPr>
                <w:noProof/>
                <w:webHidden/>
              </w:rPr>
              <w:t>7</w:t>
            </w:r>
            <w:r w:rsidR="00507C8E">
              <w:rPr>
                <w:noProof/>
                <w:webHidden/>
              </w:rPr>
              <w:fldChar w:fldCharType="end"/>
            </w:r>
          </w:hyperlink>
        </w:p>
        <w:p w14:paraId="323DF2A4" w14:textId="77777777" w:rsidR="00507C8E" w:rsidRDefault="00FF54B4">
          <w:pPr>
            <w:pStyle w:val="TOC3"/>
            <w:tabs>
              <w:tab w:val="right" w:leader="dot" w:pos="9350"/>
            </w:tabs>
            <w:rPr>
              <w:rFonts w:asciiTheme="minorHAnsi" w:eastAsiaTheme="minorEastAsia" w:hAnsiTheme="minorHAnsi"/>
              <w:noProof/>
            </w:rPr>
          </w:pPr>
          <w:hyperlink w:anchor="_Toc414521901" w:history="1">
            <w:r w:rsidR="00507C8E" w:rsidRPr="007A7550">
              <w:rPr>
                <w:rStyle w:val="Hyperlink"/>
                <w:noProof/>
              </w:rPr>
              <w:t>My Items</w:t>
            </w:r>
            <w:r w:rsidR="00507C8E">
              <w:rPr>
                <w:noProof/>
                <w:webHidden/>
              </w:rPr>
              <w:tab/>
            </w:r>
            <w:r w:rsidR="00507C8E">
              <w:rPr>
                <w:noProof/>
                <w:webHidden/>
              </w:rPr>
              <w:fldChar w:fldCharType="begin"/>
            </w:r>
            <w:r w:rsidR="00507C8E">
              <w:rPr>
                <w:noProof/>
                <w:webHidden/>
              </w:rPr>
              <w:instrText xml:space="preserve"> PAGEREF _Toc414521901 \h </w:instrText>
            </w:r>
            <w:r w:rsidR="00507C8E">
              <w:rPr>
                <w:noProof/>
                <w:webHidden/>
              </w:rPr>
            </w:r>
            <w:r w:rsidR="00507C8E">
              <w:rPr>
                <w:noProof/>
                <w:webHidden/>
              </w:rPr>
              <w:fldChar w:fldCharType="separate"/>
            </w:r>
            <w:r w:rsidR="00056059">
              <w:rPr>
                <w:noProof/>
                <w:webHidden/>
              </w:rPr>
              <w:t>7</w:t>
            </w:r>
            <w:r w:rsidR="00507C8E">
              <w:rPr>
                <w:noProof/>
                <w:webHidden/>
              </w:rPr>
              <w:fldChar w:fldCharType="end"/>
            </w:r>
          </w:hyperlink>
        </w:p>
        <w:p w14:paraId="323DF2A5" w14:textId="77777777" w:rsidR="00507C8E" w:rsidRDefault="00FF54B4">
          <w:pPr>
            <w:pStyle w:val="TOC1"/>
            <w:tabs>
              <w:tab w:val="right" w:leader="dot" w:pos="9350"/>
            </w:tabs>
            <w:rPr>
              <w:rFonts w:asciiTheme="minorHAnsi" w:eastAsiaTheme="minorEastAsia" w:hAnsiTheme="minorHAnsi"/>
              <w:noProof/>
            </w:rPr>
          </w:pPr>
          <w:hyperlink w:anchor="_Toc414521902" w:history="1">
            <w:r w:rsidR="00507C8E" w:rsidRPr="007A7550">
              <w:rPr>
                <w:rStyle w:val="Hyperlink"/>
                <w:noProof/>
              </w:rPr>
              <w:t>Posting to the Discussion Forums</w:t>
            </w:r>
            <w:r w:rsidR="00507C8E">
              <w:rPr>
                <w:noProof/>
                <w:webHidden/>
              </w:rPr>
              <w:tab/>
            </w:r>
            <w:r w:rsidR="00507C8E">
              <w:rPr>
                <w:noProof/>
                <w:webHidden/>
              </w:rPr>
              <w:fldChar w:fldCharType="begin"/>
            </w:r>
            <w:r w:rsidR="00507C8E">
              <w:rPr>
                <w:noProof/>
                <w:webHidden/>
              </w:rPr>
              <w:instrText xml:space="preserve"> PAGEREF _Toc414521902 \h </w:instrText>
            </w:r>
            <w:r w:rsidR="00507C8E">
              <w:rPr>
                <w:noProof/>
                <w:webHidden/>
              </w:rPr>
            </w:r>
            <w:r w:rsidR="00507C8E">
              <w:rPr>
                <w:noProof/>
                <w:webHidden/>
              </w:rPr>
              <w:fldChar w:fldCharType="separate"/>
            </w:r>
            <w:r w:rsidR="00056059">
              <w:rPr>
                <w:noProof/>
                <w:webHidden/>
              </w:rPr>
              <w:t>8</w:t>
            </w:r>
            <w:r w:rsidR="00507C8E">
              <w:rPr>
                <w:noProof/>
                <w:webHidden/>
              </w:rPr>
              <w:fldChar w:fldCharType="end"/>
            </w:r>
          </w:hyperlink>
        </w:p>
        <w:p w14:paraId="323DF2A6" w14:textId="77777777" w:rsidR="00507C8E" w:rsidRDefault="00FF54B4">
          <w:pPr>
            <w:pStyle w:val="TOC2"/>
            <w:tabs>
              <w:tab w:val="right" w:leader="dot" w:pos="9350"/>
            </w:tabs>
            <w:rPr>
              <w:rFonts w:asciiTheme="minorHAnsi" w:eastAsiaTheme="minorEastAsia" w:hAnsiTheme="minorHAnsi"/>
              <w:noProof/>
            </w:rPr>
          </w:pPr>
          <w:hyperlink w:anchor="_Toc414521903" w:history="1">
            <w:r w:rsidR="00507C8E" w:rsidRPr="007A7550">
              <w:rPr>
                <w:rStyle w:val="Hyperlink"/>
                <w:noProof/>
              </w:rPr>
              <w:t>Creating Threads</w:t>
            </w:r>
            <w:r w:rsidR="00507C8E">
              <w:rPr>
                <w:noProof/>
                <w:webHidden/>
              </w:rPr>
              <w:tab/>
            </w:r>
            <w:r w:rsidR="00507C8E">
              <w:rPr>
                <w:noProof/>
                <w:webHidden/>
              </w:rPr>
              <w:fldChar w:fldCharType="begin"/>
            </w:r>
            <w:r w:rsidR="00507C8E">
              <w:rPr>
                <w:noProof/>
                <w:webHidden/>
              </w:rPr>
              <w:instrText xml:space="preserve"> PAGEREF _Toc414521903 \h </w:instrText>
            </w:r>
            <w:r w:rsidR="00507C8E">
              <w:rPr>
                <w:noProof/>
                <w:webHidden/>
              </w:rPr>
            </w:r>
            <w:r w:rsidR="00507C8E">
              <w:rPr>
                <w:noProof/>
                <w:webHidden/>
              </w:rPr>
              <w:fldChar w:fldCharType="separate"/>
            </w:r>
            <w:r w:rsidR="00056059">
              <w:rPr>
                <w:noProof/>
                <w:webHidden/>
              </w:rPr>
              <w:t>8</w:t>
            </w:r>
            <w:r w:rsidR="00507C8E">
              <w:rPr>
                <w:noProof/>
                <w:webHidden/>
              </w:rPr>
              <w:fldChar w:fldCharType="end"/>
            </w:r>
          </w:hyperlink>
        </w:p>
        <w:p w14:paraId="323DF2A7" w14:textId="77777777" w:rsidR="00507C8E" w:rsidRDefault="00FF54B4">
          <w:pPr>
            <w:pStyle w:val="TOC2"/>
            <w:tabs>
              <w:tab w:val="right" w:leader="dot" w:pos="9350"/>
            </w:tabs>
            <w:rPr>
              <w:rFonts w:asciiTheme="minorHAnsi" w:eastAsiaTheme="minorEastAsia" w:hAnsiTheme="minorHAnsi"/>
              <w:noProof/>
            </w:rPr>
          </w:pPr>
          <w:hyperlink w:anchor="_Toc414521904" w:history="1">
            <w:r w:rsidR="00507C8E" w:rsidRPr="007A7550">
              <w:rPr>
                <w:rStyle w:val="Hyperlink"/>
                <w:noProof/>
              </w:rPr>
              <w:t>Replying to a thread</w:t>
            </w:r>
            <w:r w:rsidR="00507C8E">
              <w:rPr>
                <w:noProof/>
                <w:webHidden/>
              </w:rPr>
              <w:tab/>
            </w:r>
            <w:r w:rsidR="00507C8E">
              <w:rPr>
                <w:noProof/>
                <w:webHidden/>
              </w:rPr>
              <w:fldChar w:fldCharType="begin"/>
            </w:r>
            <w:r w:rsidR="00507C8E">
              <w:rPr>
                <w:noProof/>
                <w:webHidden/>
              </w:rPr>
              <w:instrText xml:space="preserve"> PAGEREF _Toc414521904 \h </w:instrText>
            </w:r>
            <w:r w:rsidR="00507C8E">
              <w:rPr>
                <w:noProof/>
                <w:webHidden/>
              </w:rPr>
            </w:r>
            <w:r w:rsidR="00507C8E">
              <w:rPr>
                <w:noProof/>
                <w:webHidden/>
              </w:rPr>
              <w:fldChar w:fldCharType="separate"/>
            </w:r>
            <w:r w:rsidR="00056059">
              <w:rPr>
                <w:noProof/>
                <w:webHidden/>
              </w:rPr>
              <w:t>8</w:t>
            </w:r>
            <w:r w:rsidR="00507C8E">
              <w:rPr>
                <w:noProof/>
                <w:webHidden/>
              </w:rPr>
              <w:fldChar w:fldCharType="end"/>
            </w:r>
          </w:hyperlink>
        </w:p>
        <w:p w14:paraId="323DF2A8" w14:textId="77777777" w:rsidR="00507C8E" w:rsidRDefault="00FF54B4">
          <w:pPr>
            <w:pStyle w:val="TOC2"/>
            <w:tabs>
              <w:tab w:val="right" w:leader="dot" w:pos="9350"/>
            </w:tabs>
            <w:rPr>
              <w:rFonts w:asciiTheme="minorHAnsi" w:eastAsiaTheme="minorEastAsia" w:hAnsiTheme="minorHAnsi"/>
              <w:noProof/>
            </w:rPr>
          </w:pPr>
          <w:hyperlink w:anchor="_Toc414521905" w:history="1">
            <w:r w:rsidR="00507C8E" w:rsidRPr="007A7550">
              <w:rPr>
                <w:rStyle w:val="Hyperlink"/>
                <w:noProof/>
              </w:rPr>
              <w:t>Using the Word Processing Tools</w:t>
            </w:r>
            <w:r w:rsidR="00507C8E">
              <w:rPr>
                <w:noProof/>
                <w:webHidden/>
              </w:rPr>
              <w:tab/>
            </w:r>
            <w:r w:rsidR="00507C8E">
              <w:rPr>
                <w:noProof/>
                <w:webHidden/>
              </w:rPr>
              <w:fldChar w:fldCharType="begin"/>
            </w:r>
            <w:r w:rsidR="00507C8E">
              <w:rPr>
                <w:noProof/>
                <w:webHidden/>
              </w:rPr>
              <w:instrText xml:space="preserve"> PAGEREF _Toc414521905 \h </w:instrText>
            </w:r>
            <w:r w:rsidR="00507C8E">
              <w:rPr>
                <w:noProof/>
                <w:webHidden/>
              </w:rPr>
            </w:r>
            <w:r w:rsidR="00507C8E">
              <w:rPr>
                <w:noProof/>
                <w:webHidden/>
              </w:rPr>
              <w:fldChar w:fldCharType="separate"/>
            </w:r>
            <w:r w:rsidR="00056059">
              <w:rPr>
                <w:noProof/>
                <w:webHidden/>
              </w:rPr>
              <w:t>9</w:t>
            </w:r>
            <w:r w:rsidR="00507C8E">
              <w:rPr>
                <w:noProof/>
                <w:webHidden/>
              </w:rPr>
              <w:fldChar w:fldCharType="end"/>
            </w:r>
          </w:hyperlink>
        </w:p>
        <w:p w14:paraId="323DF2A9" w14:textId="77777777" w:rsidR="00507C8E" w:rsidRDefault="00FF54B4">
          <w:pPr>
            <w:pStyle w:val="TOC2"/>
            <w:tabs>
              <w:tab w:val="right" w:leader="dot" w:pos="9350"/>
            </w:tabs>
            <w:rPr>
              <w:rFonts w:asciiTheme="minorHAnsi" w:eastAsiaTheme="minorEastAsia" w:hAnsiTheme="minorHAnsi"/>
              <w:noProof/>
            </w:rPr>
          </w:pPr>
          <w:hyperlink w:anchor="_Toc414521906" w:history="1">
            <w:r w:rsidR="00507C8E" w:rsidRPr="007A7550">
              <w:rPr>
                <w:rStyle w:val="Hyperlink"/>
                <w:noProof/>
              </w:rPr>
              <w:t>Spell Checking your Post</w:t>
            </w:r>
            <w:r w:rsidR="00507C8E">
              <w:rPr>
                <w:noProof/>
                <w:webHidden/>
              </w:rPr>
              <w:tab/>
            </w:r>
            <w:r w:rsidR="00507C8E">
              <w:rPr>
                <w:noProof/>
                <w:webHidden/>
              </w:rPr>
              <w:fldChar w:fldCharType="begin"/>
            </w:r>
            <w:r w:rsidR="00507C8E">
              <w:rPr>
                <w:noProof/>
                <w:webHidden/>
              </w:rPr>
              <w:instrText xml:space="preserve"> PAGEREF _Toc414521906 \h </w:instrText>
            </w:r>
            <w:r w:rsidR="00507C8E">
              <w:rPr>
                <w:noProof/>
                <w:webHidden/>
              </w:rPr>
            </w:r>
            <w:r w:rsidR="00507C8E">
              <w:rPr>
                <w:noProof/>
                <w:webHidden/>
              </w:rPr>
              <w:fldChar w:fldCharType="separate"/>
            </w:r>
            <w:r w:rsidR="00056059">
              <w:rPr>
                <w:noProof/>
                <w:webHidden/>
              </w:rPr>
              <w:t>16</w:t>
            </w:r>
            <w:r w:rsidR="00507C8E">
              <w:rPr>
                <w:noProof/>
                <w:webHidden/>
              </w:rPr>
              <w:fldChar w:fldCharType="end"/>
            </w:r>
          </w:hyperlink>
        </w:p>
        <w:p w14:paraId="323DF2AA" w14:textId="77777777" w:rsidR="00507C8E" w:rsidRDefault="00FF54B4">
          <w:pPr>
            <w:pStyle w:val="TOC2"/>
            <w:tabs>
              <w:tab w:val="right" w:leader="dot" w:pos="9350"/>
            </w:tabs>
            <w:rPr>
              <w:rFonts w:asciiTheme="minorHAnsi" w:eastAsiaTheme="minorEastAsia" w:hAnsiTheme="minorHAnsi"/>
              <w:noProof/>
            </w:rPr>
          </w:pPr>
          <w:hyperlink w:anchor="_Toc414521907" w:history="1">
            <w:r w:rsidR="00507C8E" w:rsidRPr="007A7550">
              <w:rPr>
                <w:rStyle w:val="Hyperlink"/>
                <w:noProof/>
              </w:rPr>
              <w:t>Attaching a File to a Post</w:t>
            </w:r>
            <w:r w:rsidR="00507C8E">
              <w:rPr>
                <w:noProof/>
                <w:webHidden/>
              </w:rPr>
              <w:tab/>
            </w:r>
            <w:r w:rsidR="00507C8E">
              <w:rPr>
                <w:noProof/>
                <w:webHidden/>
              </w:rPr>
              <w:fldChar w:fldCharType="begin"/>
            </w:r>
            <w:r w:rsidR="00507C8E">
              <w:rPr>
                <w:noProof/>
                <w:webHidden/>
              </w:rPr>
              <w:instrText xml:space="preserve"> PAGEREF _Toc414521907 \h </w:instrText>
            </w:r>
            <w:r w:rsidR="00507C8E">
              <w:rPr>
                <w:noProof/>
                <w:webHidden/>
              </w:rPr>
            </w:r>
            <w:r w:rsidR="00507C8E">
              <w:rPr>
                <w:noProof/>
                <w:webHidden/>
              </w:rPr>
              <w:fldChar w:fldCharType="separate"/>
            </w:r>
            <w:r w:rsidR="00056059">
              <w:rPr>
                <w:noProof/>
                <w:webHidden/>
              </w:rPr>
              <w:t>17</w:t>
            </w:r>
            <w:r w:rsidR="00507C8E">
              <w:rPr>
                <w:noProof/>
                <w:webHidden/>
              </w:rPr>
              <w:fldChar w:fldCharType="end"/>
            </w:r>
          </w:hyperlink>
        </w:p>
        <w:p w14:paraId="323DF2AB" w14:textId="77777777" w:rsidR="00507C8E" w:rsidRDefault="00FF54B4">
          <w:pPr>
            <w:pStyle w:val="TOC2"/>
            <w:tabs>
              <w:tab w:val="right" w:leader="dot" w:pos="9350"/>
            </w:tabs>
            <w:rPr>
              <w:rFonts w:asciiTheme="minorHAnsi" w:eastAsiaTheme="minorEastAsia" w:hAnsiTheme="minorHAnsi"/>
              <w:noProof/>
            </w:rPr>
          </w:pPr>
          <w:hyperlink w:anchor="_Toc414521908" w:history="1">
            <w:r w:rsidR="00507C8E" w:rsidRPr="007A7550">
              <w:rPr>
                <w:rStyle w:val="Hyperlink"/>
                <w:noProof/>
              </w:rPr>
              <w:t>Sorting and Organizing Threads</w:t>
            </w:r>
            <w:r w:rsidR="00507C8E">
              <w:rPr>
                <w:noProof/>
                <w:webHidden/>
              </w:rPr>
              <w:tab/>
            </w:r>
            <w:r w:rsidR="00507C8E">
              <w:rPr>
                <w:noProof/>
                <w:webHidden/>
              </w:rPr>
              <w:fldChar w:fldCharType="begin"/>
            </w:r>
            <w:r w:rsidR="00507C8E">
              <w:rPr>
                <w:noProof/>
                <w:webHidden/>
              </w:rPr>
              <w:instrText xml:space="preserve"> PAGEREF _Toc414521908 \h </w:instrText>
            </w:r>
            <w:r w:rsidR="00507C8E">
              <w:rPr>
                <w:noProof/>
                <w:webHidden/>
              </w:rPr>
            </w:r>
            <w:r w:rsidR="00507C8E">
              <w:rPr>
                <w:noProof/>
                <w:webHidden/>
              </w:rPr>
              <w:fldChar w:fldCharType="separate"/>
            </w:r>
            <w:r w:rsidR="00056059">
              <w:rPr>
                <w:noProof/>
                <w:webHidden/>
              </w:rPr>
              <w:t>18</w:t>
            </w:r>
            <w:r w:rsidR="00507C8E">
              <w:rPr>
                <w:noProof/>
                <w:webHidden/>
              </w:rPr>
              <w:fldChar w:fldCharType="end"/>
            </w:r>
          </w:hyperlink>
        </w:p>
        <w:p w14:paraId="323DF2AC" w14:textId="77777777" w:rsidR="00507C8E" w:rsidRDefault="00FF54B4">
          <w:pPr>
            <w:pStyle w:val="TOC2"/>
            <w:tabs>
              <w:tab w:val="right" w:leader="dot" w:pos="9350"/>
            </w:tabs>
            <w:rPr>
              <w:rFonts w:asciiTheme="minorHAnsi" w:eastAsiaTheme="minorEastAsia" w:hAnsiTheme="minorHAnsi"/>
              <w:noProof/>
            </w:rPr>
          </w:pPr>
          <w:hyperlink w:anchor="_Toc414521909" w:history="1">
            <w:r w:rsidR="00507C8E" w:rsidRPr="007A7550">
              <w:rPr>
                <w:rStyle w:val="Hyperlink"/>
                <w:noProof/>
              </w:rPr>
              <w:t>Selecting the Forum View</w:t>
            </w:r>
            <w:r w:rsidR="00507C8E">
              <w:rPr>
                <w:noProof/>
                <w:webHidden/>
              </w:rPr>
              <w:tab/>
            </w:r>
            <w:r w:rsidR="00507C8E">
              <w:rPr>
                <w:noProof/>
                <w:webHidden/>
              </w:rPr>
              <w:fldChar w:fldCharType="begin"/>
            </w:r>
            <w:r w:rsidR="00507C8E">
              <w:rPr>
                <w:noProof/>
                <w:webHidden/>
              </w:rPr>
              <w:instrText xml:space="preserve"> PAGEREF _Toc414521909 \h </w:instrText>
            </w:r>
            <w:r w:rsidR="00507C8E">
              <w:rPr>
                <w:noProof/>
                <w:webHidden/>
              </w:rPr>
            </w:r>
            <w:r w:rsidR="00507C8E">
              <w:rPr>
                <w:noProof/>
                <w:webHidden/>
              </w:rPr>
              <w:fldChar w:fldCharType="separate"/>
            </w:r>
            <w:r w:rsidR="00056059">
              <w:rPr>
                <w:noProof/>
                <w:webHidden/>
              </w:rPr>
              <w:t>19</w:t>
            </w:r>
            <w:r w:rsidR="00507C8E">
              <w:rPr>
                <w:noProof/>
                <w:webHidden/>
              </w:rPr>
              <w:fldChar w:fldCharType="end"/>
            </w:r>
          </w:hyperlink>
        </w:p>
        <w:p w14:paraId="323DF2AD" w14:textId="77777777" w:rsidR="00507C8E" w:rsidRDefault="00FF54B4">
          <w:pPr>
            <w:pStyle w:val="TOC2"/>
            <w:tabs>
              <w:tab w:val="right" w:leader="dot" w:pos="9350"/>
            </w:tabs>
            <w:rPr>
              <w:rFonts w:asciiTheme="minorHAnsi" w:eastAsiaTheme="minorEastAsia" w:hAnsiTheme="minorHAnsi"/>
              <w:noProof/>
            </w:rPr>
          </w:pPr>
          <w:hyperlink w:anchor="_Toc414521910" w:history="1">
            <w:r w:rsidR="00507C8E" w:rsidRPr="007A7550">
              <w:rPr>
                <w:rStyle w:val="Hyperlink"/>
                <w:noProof/>
              </w:rPr>
              <w:t>Navigating Threads</w:t>
            </w:r>
            <w:r w:rsidR="00507C8E">
              <w:rPr>
                <w:noProof/>
                <w:webHidden/>
              </w:rPr>
              <w:tab/>
            </w:r>
            <w:r w:rsidR="00507C8E">
              <w:rPr>
                <w:noProof/>
                <w:webHidden/>
              </w:rPr>
              <w:fldChar w:fldCharType="begin"/>
            </w:r>
            <w:r w:rsidR="00507C8E">
              <w:rPr>
                <w:noProof/>
                <w:webHidden/>
              </w:rPr>
              <w:instrText xml:space="preserve"> PAGEREF _Toc414521910 \h </w:instrText>
            </w:r>
            <w:r w:rsidR="00507C8E">
              <w:rPr>
                <w:noProof/>
                <w:webHidden/>
              </w:rPr>
            </w:r>
            <w:r w:rsidR="00507C8E">
              <w:rPr>
                <w:noProof/>
                <w:webHidden/>
              </w:rPr>
              <w:fldChar w:fldCharType="separate"/>
            </w:r>
            <w:r w:rsidR="00056059">
              <w:rPr>
                <w:noProof/>
                <w:webHidden/>
              </w:rPr>
              <w:t>19</w:t>
            </w:r>
            <w:r w:rsidR="00507C8E">
              <w:rPr>
                <w:noProof/>
                <w:webHidden/>
              </w:rPr>
              <w:fldChar w:fldCharType="end"/>
            </w:r>
          </w:hyperlink>
        </w:p>
        <w:p w14:paraId="323DF2AE" w14:textId="77777777" w:rsidR="00507C8E" w:rsidRDefault="00FF54B4">
          <w:pPr>
            <w:pStyle w:val="TOC1"/>
            <w:tabs>
              <w:tab w:val="right" w:leader="dot" w:pos="9350"/>
            </w:tabs>
            <w:rPr>
              <w:rFonts w:asciiTheme="minorHAnsi" w:eastAsiaTheme="minorEastAsia" w:hAnsiTheme="minorHAnsi"/>
              <w:noProof/>
            </w:rPr>
          </w:pPr>
          <w:hyperlink w:anchor="_Toc414521911" w:history="1">
            <w:r w:rsidR="00507C8E" w:rsidRPr="007A7550">
              <w:rPr>
                <w:rStyle w:val="Hyperlink"/>
                <w:noProof/>
              </w:rPr>
              <w:t>Appendix A – Posting Tips</w:t>
            </w:r>
            <w:r w:rsidR="00507C8E">
              <w:rPr>
                <w:noProof/>
                <w:webHidden/>
              </w:rPr>
              <w:tab/>
            </w:r>
            <w:r w:rsidR="00507C8E">
              <w:rPr>
                <w:noProof/>
                <w:webHidden/>
              </w:rPr>
              <w:fldChar w:fldCharType="begin"/>
            </w:r>
            <w:r w:rsidR="00507C8E">
              <w:rPr>
                <w:noProof/>
                <w:webHidden/>
              </w:rPr>
              <w:instrText xml:space="preserve"> PAGEREF _Toc414521911 \h </w:instrText>
            </w:r>
            <w:r w:rsidR="00507C8E">
              <w:rPr>
                <w:noProof/>
                <w:webHidden/>
              </w:rPr>
            </w:r>
            <w:r w:rsidR="00507C8E">
              <w:rPr>
                <w:noProof/>
                <w:webHidden/>
              </w:rPr>
              <w:fldChar w:fldCharType="separate"/>
            </w:r>
            <w:r w:rsidR="00056059">
              <w:rPr>
                <w:noProof/>
                <w:webHidden/>
              </w:rPr>
              <w:t>21</w:t>
            </w:r>
            <w:r w:rsidR="00507C8E">
              <w:rPr>
                <w:noProof/>
                <w:webHidden/>
              </w:rPr>
              <w:fldChar w:fldCharType="end"/>
            </w:r>
          </w:hyperlink>
        </w:p>
        <w:p w14:paraId="323DF2AF" w14:textId="77777777" w:rsidR="00507C8E" w:rsidRDefault="00FF54B4">
          <w:pPr>
            <w:pStyle w:val="TOC1"/>
            <w:tabs>
              <w:tab w:val="right" w:leader="dot" w:pos="9350"/>
            </w:tabs>
            <w:rPr>
              <w:rFonts w:asciiTheme="minorHAnsi" w:eastAsiaTheme="minorEastAsia" w:hAnsiTheme="minorHAnsi"/>
              <w:noProof/>
            </w:rPr>
          </w:pPr>
          <w:hyperlink w:anchor="_Toc414521912" w:history="1">
            <w:r w:rsidR="00507C8E" w:rsidRPr="007A7550">
              <w:rPr>
                <w:rStyle w:val="Hyperlink"/>
                <w:noProof/>
              </w:rPr>
              <w:t>Appendix B – Setting up your Signature</w:t>
            </w:r>
            <w:r w:rsidR="00507C8E">
              <w:rPr>
                <w:noProof/>
                <w:webHidden/>
              </w:rPr>
              <w:tab/>
            </w:r>
            <w:r w:rsidR="00507C8E">
              <w:rPr>
                <w:noProof/>
                <w:webHidden/>
              </w:rPr>
              <w:fldChar w:fldCharType="begin"/>
            </w:r>
            <w:r w:rsidR="00507C8E">
              <w:rPr>
                <w:noProof/>
                <w:webHidden/>
              </w:rPr>
              <w:instrText xml:space="preserve"> PAGEREF _Toc414521912 \h </w:instrText>
            </w:r>
            <w:r w:rsidR="00507C8E">
              <w:rPr>
                <w:noProof/>
                <w:webHidden/>
              </w:rPr>
            </w:r>
            <w:r w:rsidR="00507C8E">
              <w:rPr>
                <w:noProof/>
                <w:webHidden/>
              </w:rPr>
              <w:fldChar w:fldCharType="separate"/>
            </w:r>
            <w:r w:rsidR="00056059">
              <w:rPr>
                <w:noProof/>
                <w:webHidden/>
              </w:rPr>
              <w:t>22</w:t>
            </w:r>
            <w:r w:rsidR="00507C8E">
              <w:rPr>
                <w:noProof/>
                <w:webHidden/>
              </w:rPr>
              <w:fldChar w:fldCharType="end"/>
            </w:r>
          </w:hyperlink>
        </w:p>
        <w:p w14:paraId="323DF2B0" w14:textId="77777777" w:rsidR="009B686A" w:rsidRDefault="009B686A" w:rsidP="009B686A">
          <w:pPr>
            <w:pStyle w:val="TableofFigures"/>
            <w:rPr>
              <w:noProof/>
            </w:rPr>
          </w:pPr>
          <w:r>
            <w:rPr>
              <w:noProof/>
            </w:rPr>
            <w:fldChar w:fldCharType="end"/>
          </w:r>
        </w:p>
      </w:sdtContent>
    </w:sdt>
    <w:p w14:paraId="323DF2B1" w14:textId="77777777" w:rsidR="00195F0D" w:rsidRDefault="00195F0D">
      <w:pPr>
        <w:rPr>
          <w:rFonts w:ascii="Times New Roman" w:eastAsiaTheme="majorEastAsia" w:hAnsi="Times New Roman" w:cstheme="majorBidi"/>
          <w:b/>
          <w:bCs/>
          <w:color w:val="365F91" w:themeColor="accent1" w:themeShade="BF"/>
          <w:sz w:val="36"/>
          <w:szCs w:val="28"/>
        </w:rPr>
      </w:pPr>
      <w:r>
        <w:br w:type="page"/>
      </w:r>
    </w:p>
    <w:p w14:paraId="323DF2B2" w14:textId="77777777" w:rsidR="009B686A" w:rsidRDefault="009B686A" w:rsidP="009B686A">
      <w:pPr>
        <w:pStyle w:val="TOFHeading"/>
      </w:pPr>
      <w:r>
        <w:lastRenderedPageBreak/>
        <w:t>Figures</w:t>
      </w:r>
    </w:p>
    <w:p w14:paraId="323DF2B3" w14:textId="77777777" w:rsidR="00507C8E" w:rsidRDefault="009B686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414521913" w:history="1">
        <w:r w:rsidR="00507C8E" w:rsidRPr="000715BA">
          <w:rPr>
            <w:rStyle w:val="Hyperlink"/>
            <w:noProof/>
          </w:rPr>
          <w:t>Figure 1 - Classroom access from the Home page.</w:t>
        </w:r>
        <w:r w:rsidR="00507C8E">
          <w:rPr>
            <w:noProof/>
            <w:webHidden/>
          </w:rPr>
          <w:tab/>
        </w:r>
        <w:r w:rsidR="00507C8E">
          <w:rPr>
            <w:noProof/>
            <w:webHidden/>
          </w:rPr>
          <w:fldChar w:fldCharType="begin"/>
        </w:r>
        <w:r w:rsidR="00507C8E">
          <w:rPr>
            <w:noProof/>
            <w:webHidden/>
          </w:rPr>
          <w:instrText xml:space="preserve"> PAGEREF _Toc414521913 \h </w:instrText>
        </w:r>
        <w:r w:rsidR="00507C8E">
          <w:rPr>
            <w:noProof/>
            <w:webHidden/>
          </w:rPr>
        </w:r>
        <w:r w:rsidR="00507C8E">
          <w:rPr>
            <w:noProof/>
            <w:webHidden/>
          </w:rPr>
          <w:fldChar w:fldCharType="separate"/>
        </w:r>
        <w:r w:rsidR="00056059">
          <w:rPr>
            <w:noProof/>
            <w:webHidden/>
          </w:rPr>
          <w:t>4</w:t>
        </w:r>
        <w:r w:rsidR="00507C8E">
          <w:rPr>
            <w:noProof/>
            <w:webHidden/>
          </w:rPr>
          <w:fldChar w:fldCharType="end"/>
        </w:r>
      </w:hyperlink>
    </w:p>
    <w:p w14:paraId="323DF2B4" w14:textId="77777777" w:rsidR="00507C8E" w:rsidRDefault="00FF54B4">
      <w:pPr>
        <w:pStyle w:val="TableofFigures"/>
        <w:tabs>
          <w:tab w:val="right" w:leader="dot" w:pos="9350"/>
        </w:tabs>
        <w:rPr>
          <w:rFonts w:asciiTheme="minorHAnsi" w:eastAsiaTheme="minorEastAsia" w:hAnsiTheme="minorHAnsi"/>
          <w:noProof/>
        </w:rPr>
      </w:pPr>
      <w:hyperlink w:anchor="_Toc414521914" w:history="1">
        <w:r w:rsidR="00507C8E" w:rsidRPr="000715BA">
          <w:rPr>
            <w:rStyle w:val="Hyperlink"/>
            <w:noProof/>
          </w:rPr>
          <w:t>Figure 2 - The Discussion Forum.</w:t>
        </w:r>
        <w:r w:rsidR="00507C8E">
          <w:rPr>
            <w:noProof/>
            <w:webHidden/>
          </w:rPr>
          <w:tab/>
        </w:r>
        <w:r w:rsidR="00507C8E">
          <w:rPr>
            <w:noProof/>
            <w:webHidden/>
          </w:rPr>
          <w:fldChar w:fldCharType="begin"/>
        </w:r>
        <w:r w:rsidR="00507C8E">
          <w:rPr>
            <w:noProof/>
            <w:webHidden/>
          </w:rPr>
          <w:instrText xml:space="preserve"> PAGEREF _Toc414521914 \h </w:instrText>
        </w:r>
        <w:r w:rsidR="00507C8E">
          <w:rPr>
            <w:noProof/>
            <w:webHidden/>
          </w:rPr>
        </w:r>
        <w:r w:rsidR="00507C8E">
          <w:rPr>
            <w:noProof/>
            <w:webHidden/>
          </w:rPr>
          <w:fldChar w:fldCharType="separate"/>
        </w:r>
        <w:r w:rsidR="00056059">
          <w:rPr>
            <w:noProof/>
            <w:webHidden/>
          </w:rPr>
          <w:t>5</w:t>
        </w:r>
        <w:r w:rsidR="00507C8E">
          <w:rPr>
            <w:noProof/>
            <w:webHidden/>
          </w:rPr>
          <w:fldChar w:fldCharType="end"/>
        </w:r>
      </w:hyperlink>
    </w:p>
    <w:p w14:paraId="323DF2B5" w14:textId="77777777" w:rsidR="00507C8E" w:rsidRDefault="00FF54B4">
      <w:pPr>
        <w:pStyle w:val="TableofFigures"/>
        <w:tabs>
          <w:tab w:val="right" w:leader="dot" w:pos="9350"/>
        </w:tabs>
        <w:rPr>
          <w:rFonts w:asciiTheme="minorHAnsi" w:eastAsiaTheme="minorEastAsia" w:hAnsiTheme="minorHAnsi"/>
          <w:noProof/>
        </w:rPr>
      </w:pPr>
      <w:hyperlink w:anchor="_Toc414521915" w:history="1">
        <w:r w:rsidR="00507C8E" w:rsidRPr="000715BA">
          <w:rPr>
            <w:rStyle w:val="Hyperlink"/>
            <w:noProof/>
          </w:rPr>
          <w:t>Figure 3 - The Class List</w:t>
        </w:r>
        <w:r w:rsidR="00507C8E">
          <w:rPr>
            <w:noProof/>
            <w:webHidden/>
          </w:rPr>
          <w:tab/>
        </w:r>
        <w:r w:rsidR="00507C8E">
          <w:rPr>
            <w:noProof/>
            <w:webHidden/>
          </w:rPr>
          <w:fldChar w:fldCharType="begin"/>
        </w:r>
        <w:r w:rsidR="00507C8E">
          <w:rPr>
            <w:noProof/>
            <w:webHidden/>
          </w:rPr>
          <w:instrText xml:space="preserve"> PAGEREF _Toc414521915 \h </w:instrText>
        </w:r>
        <w:r w:rsidR="00507C8E">
          <w:rPr>
            <w:noProof/>
            <w:webHidden/>
          </w:rPr>
        </w:r>
        <w:r w:rsidR="00507C8E">
          <w:rPr>
            <w:noProof/>
            <w:webHidden/>
          </w:rPr>
          <w:fldChar w:fldCharType="separate"/>
        </w:r>
        <w:r w:rsidR="00056059">
          <w:rPr>
            <w:noProof/>
            <w:webHidden/>
          </w:rPr>
          <w:t>5</w:t>
        </w:r>
        <w:r w:rsidR="00507C8E">
          <w:rPr>
            <w:noProof/>
            <w:webHidden/>
          </w:rPr>
          <w:fldChar w:fldCharType="end"/>
        </w:r>
      </w:hyperlink>
    </w:p>
    <w:p w14:paraId="323DF2B6" w14:textId="77777777" w:rsidR="00507C8E" w:rsidRDefault="00FF54B4">
      <w:pPr>
        <w:pStyle w:val="TableofFigures"/>
        <w:tabs>
          <w:tab w:val="right" w:leader="dot" w:pos="9350"/>
        </w:tabs>
        <w:rPr>
          <w:rFonts w:asciiTheme="minorHAnsi" w:eastAsiaTheme="minorEastAsia" w:hAnsiTheme="minorHAnsi"/>
          <w:noProof/>
        </w:rPr>
      </w:pPr>
      <w:hyperlink w:anchor="_Toc414521916" w:history="1">
        <w:r w:rsidR="00507C8E" w:rsidRPr="000715BA">
          <w:rPr>
            <w:rStyle w:val="Hyperlink"/>
            <w:noProof/>
          </w:rPr>
          <w:t>Figure 4 - The reply screen</w:t>
        </w:r>
        <w:r w:rsidR="00507C8E">
          <w:rPr>
            <w:noProof/>
            <w:webHidden/>
          </w:rPr>
          <w:tab/>
        </w:r>
        <w:r w:rsidR="00507C8E">
          <w:rPr>
            <w:noProof/>
            <w:webHidden/>
          </w:rPr>
          <w:fldChar w:fldCharType="begin"/>
        </w:r>
        <w:r w:rsidR="00507C8E">
          <w:rPr>
            <w:noProof/>
            <w:webHidden/>
          </w:rPr>
          <w:instrText xml:space="preserve"> PAGEREF _Toc414521916 \h </w:instrText>
        </w:r>
        <w:r w:rsidR="00507C8E">
          <w:rPr>
            <w:noProof/>
            <w:webHidden/>
          </w:rPr>
        </w:r>
        <w:r w:rsidR="00507C8E">
          <w:rPr>
            <w:noProof/>
            <w:webHidden/>
          </w:rPr>
          <w:fldChar w:fldCharType="separate"/>
        </w:r>
        <w:r w:rsidR="00056059">
          <w:rPr>
            <w:noProof/>
            <w:webHidden/>
          </w:rPr>
          <w:t>9</w:t>
        </w:r>
        <w:r w:rsidR="00507C8E">
          <w:rPr>
            <w:noProof/>
            <w:webHidden/>
          </w:rPr>
          <w:fldChar w:fldCharType="end"/>
        </w:r>
      </w:hyperlink>
    </w:p>
    <w:p w14:paraId="323DF2B7" w14:textId="77777777" w:rsidR="00507C8E" w:rsidRDefault="00FF54B4">
      <w:pPr>
        <w:pStyle w:val="TableofFigures"/>
        <w:tabs>
          <w:tab w:val="right" w:leader="dot" w:pos="9350"/>
        </w:tabs>
        <w:rPr>
          <w:rFonts w:asciiTheme="minorHAnsi" w:eastAsiaTheme="minorEastAsia" w:hAnsiTheme="minorHAnsi"/>
          <w:noProof/>
        </w:rPr>
      </w:pPr>
      <w:hyperlink w:anchor="_Toc414521917" w:history="1">
        <w:r w:rsidR="00507C8E" w:rsidRPr="000715BA">
          <w:rPr>
            <w:rStyle w:val="Hyperlink"/>
            <w:noProof/>
          </w:rPr>
          <w:t>Figure 5 - Numbered List of Functions</w:t>
        </w:r>
        <w:r w:rsidR="00507C8E">
          <w:rPr>
            <w:noProof/>
            <w:webHidden/>
          </w:rPr>
          <w:tab/>
        </w:r>
        <w:r w:rsidR="00507C8E">
          <w:rPr>
            <w:noProof/>
            <w:webHidden/>
          </w:rPr>
          <w:fldChar w:fldCharType="begin"/>
        </w:r>
        <w:r w:rsidR="00507C8E">
          <w:rPr>
            <w:noProof/>
            <w:webHidden/>
          </w:rPr>
          <w:instrText xml:space="preserve"> PAGEREF _Toc414521917 \h </w:instrText>
        </w:r>
        <w:r w:rsidR="00507C8E">
          <w:rPr>
            <w:noProof/>
            <w:webHidden/>
          </w:rPr>
        </w:r>
        <w:r w:rsidR="00507C8E">
          <w:rPr>
            <w:noProof/>
            <w:webHidden/>
          </w:rPr>
          <w:fldChar w:fldCharType="separate"/>
        </w:r>
        <w:r w:rsidR="00056059">
          <w:rPr>
            <w:noProof/>
            <w:webHidden/>
          </w:rPr>
          <w:t>10</w:t>
        </w:r>
        <w:r w:rsidR="00507C8E">
          <w:rPr>
            <w:noProof/>
            <w:webHidden/>
          </w:rPr>
          <w:fldChar w:fldCharType="end"/>
        </w:r>
      </w:hyperlink>
    </w:p>
    <w:p w14:paraId="323DF2B8" w14:textId="77777777" w:rsidR="00507C8E" w:rsidRDefault="00FF54B4">
      <w:pPr>
        <w:pStyle w:val="TableofFigures"/>
        <w:tabs>
          <w:tab w:val="right" w:leader="dot" w:pos="9350"/>
        </w:tabs>
        <w:rPr>
          <w:rFonts w:asciiTheme="minorHAnsi" w:eastAsiaTheme="minorEastAsia" w:hAnsiTheme="minorHAnsi"/>
          <w:noProof/>
        </w:rPr>
      </w:pPr>
      <w:hyperlink w:anchor="_Toc414521918" w:history="1">
        <w:r w:rsidR="00507C8E" w:rsidRPr="000715BA">
          <w:rPr>
            <w:rStyle w:val="Hyperlink"/>
            <w:noProof/>
          </w:rPr>
          <w:t>Figure 6 - The Paste dialog box.</w:t>
        </w:r>
        <w:r w:rsidR="00507C8E">
          <w:rPr>
            <w:noProof/>
            <w:webHidden/>
          </w:rPr>
          <w:tab/>
        </w:r>
        <w:r w:rsidR="00507C8E">
          <w:rPr>
            <w:noProof/>
            <w:webHidden/>
          </w:rPr>
          <w:fldChar w:fldCharType="begin"/>
        </w:r>
        <w:r w:rsidR="00507C8E">
          <w:rPr>
            <w:noProof/>
            <w:webHidden/>
          </w:rPr>
          <w:instrText xml:space="preserve"> PAGEREF _Toc414521918 \h </w:instrText>
        </w:r>
        <w:r w:rsidR="00507C8E">
          <w:rPr>
            <w:noProof/>
            <w:webHidden/>
          </w:rPr>
        </w:r>
        <w:r w:rsidR="00507C8E">
          <w:rPr>
            <w:noProof/>
            <w:webHidden/>
          </w:rPr>
          <w:fldChar w:fldCharType="separate"/>
        </w:r>
        <w:r w:rsidR="00056059">
          <w:rPr>
            <w:noProof/>
            <w:webHidden/>
          </w:rPr>
          <w:t>12</w:t>
        </w:r>
        <w:r w:rsidR="00507C8E">
          <w:rPr>
            <w:noProof/>
            <w:webHidden/>
          </w:rPr>
          <w:fldChar w:fldCharType="end"/>
        </w:r>
      </w:hyperlink>
    </w:p>
    <w:p w14:paraId="323DF2B9" w14:textId="77777777" w:rsidR="00507C8E" w:rsidRDefault="00FF54B4">
      <w:pPr>
        <w:pStyle w:val="TableofFigures"/>
        <w:tabs>
          <w:tab w:val="right" w:leader="dot" w:pos="9350"/>
        </w:tabs>
        <w:rPr>
          <w:rFonts w:asciiTheme="minorHAnsi" w:eastAsiaTheme="minorEastAsia" w:hAnsiTheme="minorHAnsi"/>
          <w:noProof/>
        </w:rPr>
      </w:pPr>
      <w:hyperlink w:anchor="_Toc414521919" w:history="1">
        <w:r w:rsidR="00507C8E" w:rsidRPr="000715BA">
          <w:rPr>
            <w:rStyle w:val="Hyperlink"/>
            <w:noProof/>
          </w:rPr>
          <w:t>Figure 7 - The Find dialog box.</w:t>
        </w:r>
        <w:r w:rsidR="00507C8E">
          <w:rPr>
            <w:noProof/>
            <w:webHidden/>
          </w:rPr>
          <w:tab/>
        </w:r>
        <w:r w:rsidR="00507C8E">
          <w:rPr>
            <w:noProof/>
            <w:webHidden/>
          </w:rPr>
          <w:fldChar w:fldCharType="begin"/>
        </w:r>
        <w:r w:rsidR="00507C8E">
          <w:rPr>
            <w:noProof/>
            <w:webHidden/>
          </w:rPr>
          <w:instrText xml:space="preserve"> PAGEREF _Toc414521919 \h </w:instrText>
        </w:r>
        <w:r w:rsidR="00507C8E">
          <w:rPr>
            <w:noProof/>
            <w:webHidden/>
          </w:rPr>
        </w:r>
        <w:r w:rsidR="00507C8E">
          <w:rPr>
            <w:noProof/>
            <w:webHidden/>
          </w:rPr>
          <w:fldChar w:fldCharType="separate"/>
        </w:r>
        <w:r w:rsidR="00056059">
          <w:rPr>
            <w:noProof/>
            <w:webHidden/>
          </w:rPr>
          <w:t>13</w:t>
        </w:r>
        <w:r w:rsidR="00507C8E">
          <w:rPr>
            <w:noProof/>
            <w:webHidden/>
          </w:rPr>
          <w:fldChar w:fldCharType="end"/>
        </w:r>
      </w:hyperlink>
    </w:p>
    <w:p w14:paraId="323DF2BA" w14:textId="77777777" w:rsidR="00507C8E" w:rsidRDefault="00FF54B4">
      <w:pPr>
        <w:pStyle w:val="TableofFigures"/>
        <w:tabs>
          <w:tab w:val="right" w:leader="dot" w:pos="9350"/>
        </w:tabs>
        <w:rPr>
          <w:rFonts w:asciiTheme="minorHAnsi" w:eastAsiaTheme="minorEastAsia" w:hAnsiTheme="minorHAnsi"/>
          <w:noProof/>
        </w:rPr>
      </w:pPr>
      <w:hyperlink w:anchor="_Toc414521920" w:history="1">
        <w:r w:rsidR="00507C8E" w:rsidRPr="000715BA">
          <w:rPr>
            <w:rStyle w:val="Hyperlink"/>
            <w:noProof/>
          </w:rPr>
          <w:t>Figure 8 - The Replace dialog box.</w:t>
        </w:r>
        <w:r w:rsidR="00507C8E">
          <w:rPr>
            <w:noProof/>
            <w:webHidden/>
          </w:rPr>
          <w:tab/>
        </w:r>
        <w:r w:rsidR="00507C8E">
          <w:rPr>
            <w:noProof/>
            <w:webHidden/>
          </w:rPr>
          <w:fldChar w:fldCharType="begin"/>
        </w:r>
        <w:r w:rsidR="00507C8E">
          <w:rPr>
            <w:noProof/>
            <w:webHidden/>
          </w:rPr>
          <w:instrText xml:space="preserve"> PAGEREF _Toc414521920 \h </w:instrText>
        </w:r>
        <w:r w:rsidR="00507C8E">
          <w:rPr>
            <w:noProof/>
            <w:webHidden/>
          </w:rPr>
        </w:r>
        <w:r w:rsidR="00507C8E">
          <w:rPr>
            <w:noProof/>
            <w:webHidden/>
          </w:rPr>
          <w:fldChar w:fldCharType="separate"/>
        </w:r>
        <w:r w:rsidR="00056059">
          <w:rPr>
            <w:noProof/>
            <w:webHidden/>
          </w:rPr>
          <w:t>13</w:t>
        </w:r>
        <w:r w:rsidR="00507C8E">
          <w:rPr>
            <w:noProof/>
            <w:webHidden/>
          </w:rPr>
          <w:fldChar w:fldCharType="end"/>
        </w:r>
      </w:hyperlink>
    </w:p>
    <w:p w14:paraId="323DF2BB" w14:textId="77777777" w:rsidR="00507C8E" w:rsidRDefault="00FF54B4">
      <w:pPr>
        <w:pStyle w:val="TableofFigures"/>
        <w:tabs>
          <w:tab w:val="right" w:leader="dot" w:pos="9350"/>
        </w:tabs>
        <w:rPr>
          <w:rFonts w:asciiTheme="minorHAnsi" w:eastAsiaTheme="minorEastAsia" w:hAnsiTheme="minorHAnsi"/>
          <w:noProof/>
        </w:rPr>
      </w:pPr>
      <w:hyperlink w:anchor="_Toc414521921" w:history="1">
        <w:r w:rsidR="00507C8E" w:rsidRPr="000715BA">
          <w:rPr>
            <w:rStyle w:val="Hyperlink"/>
            <w:noProof/>
          </w:rPr>
          <w:t>Figure 9 - The Table Properties dialog box.</w:t>
        </w:r>
        <w:r w:rsidR="00507C8E">
          <w:rPr>
            <w:noProof/>
            <w:webHidden/>
          </w:rPr>
          <w:tab/>
        </w:r>
        <w:r w:rsidR="00507C8E">
          <w:rPr>
            <w:noProof/>
            <w:webHidden/>
          </w:rPr>
          <w:fldChar w:fldCharType="begin"/>
        </w:r>
        <w:r w:rsidR="00507C8E">
          <w:rPr>
            <w:noProof/>
            <w:webHidden/>
          </w:rPr>
          <w:instrText xml:space="preserve"> PAGEREF _Toc414521921 \h </w:instrText>
        </w:r>
        <w:r w:rsidR="00507C8E">
          <w:rPr>
            <w:noProof/>
            <w:webHidden/>
          </w:rPr>
        </w:r>
        <w:r w:rsidR="00507C8E">
          <w:rPr>
            <w:noProof/>
            <w:webHidden/>
          </w:rPr>
          <w:fldChar w:fldCharType="separate"/>
        </w:r>
        <w:r w:rsidR="00056059">
          <w:rPr>
            <w:noProof/>
            <w:webHidden/>
          </w:rPr>
          <w:t>14</w:t>
        </w:r>
        <w:r w:rsidR="00507C8E">
          <w:rPr>
            <w:noProof/>
            <w:webHidden/>
          </w:rPr>
          <w:fldChar w:fldCharType="end"/>
        </w:r>
      </w:hyperlink>
    </w:p>
    <w:p w14:paraId="323DF2BC" w14:textId="77777777" w:rsidR="00507C8E" w:rsidRDefault="00FF54B4">
      <w:pPr>
        <w:pStyle w:val="TableofFigures"/>
        <w:tabs>
          <w:tab w:val="right" w:leader="dot" w:pos="9350"/>
        </w:tabs>
        <w:rPr>
          <w:rFonts w:asciiTheme="minorHAnsi" w:eastAsiaTheme="minorEastAsia" w:hAnsiTheme="minorHAnsi"/>
          <w:noProof/>
        </w:rPr>
      </w:pPr>
      <w:hyperlink w:anchor="_Toc414521922" w:history="1">
        <w:r w:rsidR="00507C8E" w:rsidRPr="000715BA">
          <w:rPr>
            <w:rStyle w:val="Hyperlink"/>
            <w:noProof/>
          </w:rPr>
          <w:t>Figure 10 - The Smiley dialog box.</w:t>
        </w:r>
        <w:r w:rsidR="00507C8E">
          <w:rPr>
            <w:noProof/>
            <w:webHidden/>
          </w:rPr>
          <w:tab/>
        </w:r>
        <w:r w:rsidR="00507C8E">
          <w:rPr>
            <w:noProof/>
            <w:webHidden/>
          </w:rPr>
          <w:fldChar w:fldCharType="begin"/>
        </w:r>
        <w:r w:rsidR="00507C8E">
          <w:rPr>
            <w:noProof/>
            <w:webHidden/>
          </w:rPr>
          <w:instrText xml:space="preserve"> PAGEREF _Toc414521922 \h </w:instrText>
        </w:r>
        <w:r w:rsidR="00507C8E">
          <w:rPr>
            <w:noProof/>
            <w:webHidden/>
          </w:rPr>
        </w:r>
        <w:r w:rsidR="00507C8E">
          <w:rPr>
            <w:noProof/>
            <w:webHidden/>
          </w:rPr>
          <w:fldChar w:fldCharType="separate"/>
        </w:r>
        <w:r w:rsidR="00056059">
          <w:rPr>
            <w:noProof/>
            <w:webHidden/>
          </w:rPr>
          <w:t>15</w:t>
        </w:r>
        <w:r w:rsidR="00507C8E">
          <w:rPr>
            <w:noProof/>
            <w:webHidden/>
          </w:rPr>
          <w:fldChar w:fldCharType="end"/>
        </w:r>
      </w:hyperlink>
    </w:p>
    <w:p w14:paraId="323DF2BD" w14:textId="77777777" w:rsidR="00507C8E" w:rsidRDefault="00FF54B4">
      <w:pPr>
        <w:pStyle w:val="TableofFigures"/>
        <w:tabs>
          <w:tab w:val="right" w:leader="dot" w:pos="9350"/>
        </w:tabs>
        <w:rPr>
          <w:rFonts w:asciiTheme="minorHAnsi" w:eastAsiaTheme="minorEastAsia" w:hAnsiTheme="minorHAnsi"/>
          <w:noProof/>
        </w:rPr>
      </w:pPr>
      <w:hyperlink w:anchor="_Toc414521923" w:history="1">
        <w:r w:rsidR="00507C8E" w:rsidRPr="000715BA">
          <w:rPr>
            <w:rStyle w:val="Hyperlink"/>
            <w:noProof/>
          </w:rPr>
          <w:t>Figure 11 - The Symbol dialog box.</w:t>
        </w:r>
        <w:r w:rsidR="00507C8E">
          <w:rPr>
            <w:noProof/>
            <w:webHidden/>
          </w:rPr>
          <w:tab/>
        </w:r>
        <w:r w:rsidR="00507C8E">
          <w:rPr>
            <w:noProof/>
            <w:webHidden/>
          </w:rPr>
          <w:fldChar w:fldCharType="begin"/>
        </w:r>
        <w:r w:rsidR="00507C8E">
          <w:rPr>
            <w:noProof/>
            <w:webHidden/>
          </w:rPr>
          <w:instrText xml:space="preserve"> PAGEREF _Toc414521923 \h </w:instrText>
        </w:r>
        <w:r w:rsidR="00507C8E">
          <w:rPr>
            <w:noProof/>
            <w:webHidden/>
          </w:rPr>
        </w:r>
        <w:r w:rsidR="00507C8E">
          <w:rPr>
            <w:noProof/>
            <w:webHidden/>
          </w:rPr>
          <w:fldChar w:fldCharType="separate"/>
        </w:r>
        <w:r w:rsidR="00056059">
          <w:rPr>
            <w:noProof/>
            <w:webHidden/>
          </w:rPr>
          <w:t>16</w:t>
        </w:r>
        <w:r w:rsidR="00507C8E">
          <w:rPr>
            <w:noProof/>
            <w:webHidden/>
          </w:rPr>
          <w:fldChar w:fldCharType="end"/>
        </w:r>
      </w:hyperlink>
    </w:p>
    <w:p w14:paraId="323DF2BE" w14:textId="77777777" w:rsidR="00507C8E" w:rsidRDefault="00FF54B4">
      <w:pPr>
        <w:pStyle w:val="TableofFigures"/>
        <w:tabs>
          <w:tab w:val="right" w:leader="dot" w:pos="9350"/>
        </w:tabs>
        <w:rPr>
          <w:rFonts w:asciiTheme="minorHAnsi" w:eastAsiaTheme="minorEastAsia" w:hAnsiTheme="minorHAnsi"/>
          <w:noProof/>
        </w:rPr>
      </w:pPr>
      <w:hyperlink w:anchor="_Toc414521924" w:history="1">
        <w:r w:rsidR="00507C8E" w:rsidRPr="000715BA">
          <w:rPr>
            <w:rStyle w:val="Hyperlink"/>
            <w:noProof/>
          </w:rPr>
          <w:t>Figure 12 - The Spell Checker dialog box.</w:t>
        </w:r>
        <w:r w:rsidR="00507C8E">
          <w:rPr>
            <w:noProof/>
            <w:webHidden/>
          </w:rPr>
          <w:tab/>
        </w:r>
        <w:r w:rsidR="00507C8E">
          <w:rPr>
            <w:noProof/>
            <w:webHidden/>
          </w:rPr>
          <w:fldChar w:fldCharType="begin"/>
        </w:r>
        <w:r w:rsidR="00507C8E">
          <w:rPr>
            <w:noProof/>
            <w:webHidden/>
          </w:rPr>
          <w:instrText xml:space="preserve"> PAGEREF _Toc414521924 \h </w:instrText>
        </w:r>
        <w:r w:rsidR="00507C8E">
          <w:rPr>
            <w:noProof/>
            <w:webHidden/>
          </w:rPr>
        </w:r>
        <w:r w:rsidR="00507C8E">
          <w:rPr>
            <w:noProof/>
            <w:webHidden/>
          </w:rPr>
          <w:fldChar w:fldCharType="separate"/>
        </w:r>
        <w:r w:rsidR="00056059">
          <w:rPr>
            <w:noProof/>
            <w:webHidden/>
          </w:rPr>
          <w:t>17</w:t>
        </w:r>
        <w:r w:rsidR="00507C8E">
          <w:rPr>
            <w:noProof/>
            <w:webHidden/>
          </w:rPr>
          <w:fldChar w:fldCharType="end"/>
        </w:r>
      </w:hyperlink>
    </w:p>
    <w:p w14:paraId="323DF2BF" w14:textId="77777777" w:rsidR="00507C8E" w:rsidRDefault="00FF54B4">
      <w:pPr>
        <w:pStyle w:val="TableofFigures"/>
        <w:tabs>
          <w:tab w:val="right" w:leader="dot" w:pos="9350"/>
        </w:tabs>
        <w:rPr>
          <w:rFonts w:asciiTheme="minorHAnsi" w:eastAsiaTheme="minorEastAsia" w:hAnsiTheme="minorHAnsi"/>
          <w:noProof/>
        </w:rPr>
      </w:pPr>
      <w:hyperlink w:anchor="_Toc414521925" w:history="1">
        <w:r w:rsidR="00507C8E" w:rsidRPr="000715BA">
          <w:rPr>
            <w:rStyle w:val="Hyperlink"/>
            <w:noProof/>
          </w:rPr>
          <w:t>Figure 13 - The File Open  dialog box.</w:t>
        </w:r>
        <w:r w:rsidR="00507C8E">
          <w:rPr>
            <w:noProof/>
            <w:webHidden/>
          </w:rPr>
          <w:tab/>
        </w:r>
        <w:r w:rsidR="00507C8E">
          <w:rPr>
            <w:noProof/>
            <w:webHidden/>
          </w:rPr>
          <w:fldChar w:fldCharType="begin"/>
        </w:r>
        <w:r w:rsidR="00507C8E">
          <w:rPr>
            <w:noProof/>
            <w:webHidden/>
          </w:rPr>
          <w:instrText xml:space="preserve"> PAGEREF _Toc414521925 \h </w:instrText>
        </w:r>
        <w:r w:rsidR="00507C8E">
          <w:rPr>
            <w:noProof/>
            <w:webHidden/>
          </w:rPr>
        </w:r>
        <w:r w:rsidR="00507C8E">
          <w:rPr>
            <w:noProof/>
            <w:webHidden/>
          </w:rPr>
          <w:fldChar w:fldCharType="separate"/>
        </w:r>
        <w:r w:rsidR="00056059">
          <w:rPr>
            <w:noProof/>
            <w:webHidden/>
          </w:rPr>
          <w:t>18</w:t>
        </w:r>
        <w:r w:rsidR="00507C8E">
          <w:rPr>
            <w:noProof/>
            <w:webHidden/>
          </w:rPr>
          <w:fldChar w:fldCharType="end"/>
        </w:r>
      </w:hyperlink>
    </w:p>
    <w:p w14:paraId="323DF2C0" w14:textId="77777777" w:rsidR="00507C8E" w:rsidRDefault="00FF54B4">
      <w:pPr>
        <w:pStyle w:val="TableofFigures"/>
        <w:tabs>
          <w:tab w:val="right" w:leader="dot" w:pos="9350"/>
        </w:tabs>
        <w:rPr>
          <w:rFonts w:asciiTheme="minorHAnsi" w:eastAsiaTheme="minorEastAsia" w:hAnsiTheme="minorHAnsi"/>
          <w:noProof/>
        </w:rPr>
      </w:pPr>
      <w:hyperlink w:anchor="_Toc414521926" w:history="1">
        <w:r w:rsidR="00507C8E" w:rsidRPr="000715BA">
          <w:rPr>
            <w:rStyle w:val="Hyperlink"/>
            <w:noProof/>
          </w:rPr>
          <w:t>Figure 14 - Forum Preferences dialog.</w:t>
        </w:r>
        <w:r w:rsidR="00507C8E">
          <w:rPr>
            <w:noProof/>
            <w:webHidden/>
          </w:rPr>
          <w:tab/>
        </w:r>
        <w:r w:rsidR="00507C8E">
          <w:rPr>
            <w:noProof/>
            <w:webHidden/>
          </w:rPr>
          <w:fldChar w:fldCharType="begin"/>
        </w:r>
        <w:r w:rsidR="00507C8E">
          <w:rPr>
            <w:noProof/>
            <w:webHidden/>
          </w:rPr>
          <w:instrText xml:space="preserve"> PAGEREF _Toc414521926 \h </w:instrText>
        </w:r>
        <w:r w:rsidR="00507C8E">
          <w:rPr>
            <w:noProof/>
            <w:webHidden/>
          </w:rPr>
        </w:r>
        <w:r w:rsidR="00507C8E">
          <w:rPr>
            <w:noProof/>
            <w:webHidden/>
          </w:rPr>
          <w:fldChar w:fldCharType="separate"/>
        </w:r>
        <w:r w:rsidR="00056059">
          <w:rPr>
            <w:noProof/>
            <w:webHidden/>
          </w:rPr>
          <w:t>22</w:t>
        </w:r>
        <w:r w:rsidR="00507C8E">
          <w:rPr>
            <w:noProof/>
            <w:webHidden/>
          </w:rPr>
          <w:fldChar w:fldCharType="end"/>
        </w:r>
      </w:hyperlink>
    </w:p>
    <w:p w14:paraId="323DF2C1" w14:textId="77777777" w:rsidR="009B686A" w:rsidRPr="009B686A" w:rsidRDefault="009B686A" w:rsidP="009B686A">
      <w:r>
        <w:fldChar w:fldCharType="end"/>
      </w:r>
    </w:p>
    <w:p w14:paraId="323DF2C2" w14:textId="77777777" w:rsidR="008B1CA2" w:rsidRDefault="009523C6" w:rsidP="008B1CA2">
      <w:pPr>
        <w:pStyle w:val="Heading1"/>
      </w:pPr>
      <w:bookmarkStart w:id="0" w:name="_Toc414521893"/>
      <w:r>
        <w:lastRenderedPageBreak/>
        <w:t xml:space="preserve">Navigating the </w:t>
      </w:r>
      <w:r w:rsidR="00594E78">
        <w:t>Discussion Forums</w:t>
      </w:r>
      <w:bookmarkEnd w:id="0"/>
    </w:p>
    <w:p w14:paraId="323DF2C3" w14:textId="77777777" w:rsidR="006B5495" w:rsidRDefault="001B022C" w:rsidP="008B1CA2">
      <w:pPr>
        <w:pStyle w:val="BodyText"/>
      </w:pPr>
      <w:r>
        <w:t xml:space="preserve">The </w:t>
      </w:r>
      <w:r w:rsidR="0028064A">
        <w:t>discussion forum</w:t>
      </w:r>
      <w:r>
        <w:t xml:space="preserve"> is </w:t>
      </w:r>
      <w:r w:rsidR="00A23E89">
        <w:t>the</w:t>
      </w:r>
      <w:r>
        <w:t xml:space="preserve"> section of the </w:t>
      </w:r>
      <w:r w:rsidR="0028064A">
        <w:t>classroom</w:t>
      </w:r>
      <w:r>
        <w:t xml:space="preserve"> dedicated to online </w:t>
      </w:r>
      <w:r w:rsidR="006B5495">
        <w:t xml:space="preserve">class </w:t>
      </w:r>
      <w:r>
        <w:t xml:space="preserve">work. </w:t>
      </w:r>
      <w:r w:rsidR="00A23E89">
        <w:t>As the name implies, the discussion forum is the place where you will post your responses to discussion questions and reply to the posts from other students and your instructor.</w:t>
      </w:r>
      <w:r w:rsidR="006B5495">
        <w:t>.</w:t>
      </w:r>
    </w:p>
    <w:p w14:paraId="323DF2C4" w14:textId="77777777" w:rsidR="00A8651D" w:rsidRDefault="00A8651D" w:rsidP="00A8651D">
      <w:pPr>
        <w:pStyle w:val="Heading2"/>
      </w:pPr>
      <w:bookmarkStart w:id="1" w:name="_Toc414521894"/>
      <w:r>
        <w:t xml:space="preserve">Getting to </w:t>
      </w:r>
      <w:r w:rsidR="0028064A">
        <w:t>the Discussion Forums</w:t>
      </w:r>
      <w:bookmarkEnd w:id="1"/>
    </w:p>
    <w:p w14:paraId="323DF2C5" w14:textId="77777777" w:rsidR="001B022C" w:rsidRDefault="006B5495" w:rsidP="008B1CA2">
      <w:pPr>
        <w:pStyle w:val="BodyText"/>
      </w:pPr>
      <w:r>
        <w:t>Once you have logged in, a</w:t>
      </w:r>
      <w:r w:rsidR="001B022C">
        <w:t>ccess the classroom from the</w:t>
      </w:r>
      <w:r>
        <w:t xml:space="preserve"> </w:t>
      </w:r>
      <w:r w:rsidRPr="00A23E89">
        <w:rPr>
          <w:rStyle w:val="Strong"/>
        </w:rPr>
        <w:t>eCampus</w:t>
      </w:r>
      <w:r w:rsidR="001B022C" w:rsidRPr="00A23E89">
        <w:rPr>
          <w:rStyle w:val="Strong"/>
        </w:rPr>
        <w:t xml:space="preserve"> </w:t>
      </w:r>
      <w:r w:rsidR="00A90DE7" w:rsidRPr="00A23E89">
        <w:rPr>
          <w:rStyle w:val="Strong"/>
        </w:rPr>
        <w:t>Home</w:t>
      </w:r>
      <w:r w:rsidR="001B022C">
        <w:t xml:space="preserve"> page</w:t>
      </w:r>
      <w:r w:rsidR="0028064A">
        <w:t>,</w:t>
      </w:r>
      <w:r w:rsidR="00A90DE7">
        <w:t xml:space="preserve"> </w:t>
      </w:r>
      <w:r w:rsidR="00A23E89">
        <w:t>and click</w:t>
      </w:r>
      <w:r w:rsidR="00A90DE7">
        <w:t xml:space="preserve"> on</w:t>
      </w:r>
      <w:r w:rsidR="00A23E89">
        <w:t xml:space="preserve"> the</w:t>
      </w:r>
      <w:r w:rsidR="00A90DE7">
        <w:t xml:space="preserve"> </w:t>
      </w:r>
      <w:r w:rsidR="00A90DE7" w:rsidRPr="00A23E89">
        <w:rPr>
          <w:rStyle w:val="Strong"/>
        </w:rPr>
        <w:t>Discussion</w:t>
      </w:r>
      <w:r>
        <w:t xml:space="preserve"> link to access the </w:t>
      </w:r>
      <w:r w:rsidR="0028064A">
        <w:t>discussion forums for your course.</w:t>
      </w:r>
      <w:r w:rsidR="00A90DE7">
        <w:t xml:space="preserve"> If you need to access previous or future classes, click on the </w:t>
      </w:r>
      <w:r w:rsidR="00A90DE7" w:rsidRPr="00A23E89">
        <w:rPr>
          <w:rStyle w:val="Strong"/>
        </w:rPr>
        <w:t>Previous</w:t>
      </w:r>
      <w:r w:rsidR="00A90DE7">
        <w:t xml:space="preserve"> or </w:t>
      </w:r>
      <w:r w:rsidR="00A90DE7" w:rsidRPr="00A23E89">
        <w:rPr>
          <w:rStyle w:val="Strong"/>
        </w:rPr>
        <w:t>Future</w:t>
      </w:r>
      <w:r w:rsidR="00A90DE7">
        <w:t xml:space="preserve"> tab first.</w:t>
      </w:r>
      <w:r w:rsidR="00985906">
        <w:t xml:space="preserve"> See </w:t>
      </w:r>
      <w:r w:rsidR="00985906">
        <w:fldChar w:fldCharType="begin"/>
      </w:r>
      <w:r w:rsidR="00985906">
        <w:instrText xml:space="preserve"> REF _Ref328054692 \h </w:instrText>
      </w:r>
      <w:r w:rsidR="00985906">
        <w:fldChar w:fldCharType="separate"/>
      </w:r>
      <w:r w:rsidR="00056059">
        <w:t xml:space="preserve">Figure </w:t>
      </w:r>
      <w:r w:rsidR="00056059">
        <w:rPr>
          <w:noProof/>
        </w:rPr>
        <w:t>1</w:t>
      </w:r>
      <w:r w:rsidR="00985906">
        <w:fldChar w:fldCharType="end"/>
      </w:r>
      <w:r w:rsidR="00985906">
        <w:t xml:space="preserve"> for an example.</w:t>
      </w:r>
    </w:p>
    <w:p w14:paraId="323DF2C6" w14:textId="77777777" w:rsidR="00985906" w:rsidRDefault="00A90DE7" w:rsidP="008B4D2A">
      <w:pPr>
        <w:pStyle w:val="Image"/>
      </w:pPr>
      <w:r>
        <w:drawing>
          <wp:inline distT="0" distB="0" distL="0" distR="0" wp14:anchorId="323DF38E" wp14:editId="323DF38F">
            <wp:extent cx="4572000" cy="16550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Menu.png"/>
                    <pic:cNvPicPr/>
                  </pic:nvPicPr>
                  <pic:blipFill>
                    <a:blip r:embed="rId9">
                      <a:extLst>
                        <a:ext uri="{28A0092B-C50C-407E-A947-70E740481C1C}">
                          <a14:useLocalDpi xmlns:a14="http://schemas.microsoft.com/office/drawing/2010/main" val="0"/>
                        </a:ext>
                      </a:extLst>
                    </a:blip>
                    <a:stretch>
                      <a:fillRect/>
                    </a:stretch>
                  </pic:blipFill>
                  <pic:spPr>
                    <a:xfrm>
                      <a:off x="0" y="0"/>
                      <a:ext cx="4572000" cy="1655064"/>
                    </a:xfrm>
                    <a:prstGeom prst="rect">
                      <a:avLst/>
                    </a:prstGeom>
                  </pic:spPr>
                </pic:pic>
              </a:graphicData>
            </a:graphic>
          </wp:inline>
        </w:drawing>
      </w:r>
    </w:p>
    <w:p w14:paraId="323DF2C7" w14:textId="2EF9E52E" w:rsidR="001B022C" w:rsidRDefault="00792FD8" w:rsidP="00985906">
      <w:pPr>
        <w:pStyle w:val="Caption"/>
      </w:pPr>
      <w:bookmarkStart w:id="2" w:name="_Ref328054692"/>
      <w:bookmarkStart w:id="3" w:name="_Toc414521913"/>
      <w:r>
        <w:t>p</w:t>
      </w:r>
      <w:bookmarkStart w:id="4" w:name="_GoBack"/>
      <w:bookmarkEnd w:id="4"/>
      <w:r w:rsidR="00985906">
        <w:t xml:space="preserve">Figure </w:t>
      </w:r>
      <w:fldSimple w:instr=" SEQ Figure \* ARABIC ">
        <w:r w:rsidR="00056059">
          <w:rPr>
            <w:noProof/>
          </w:rPr>
          <w:t>1</w:t>
        </w:r>
      </w:fldSimple>
      <w:bookmarkEnd w:id="2"/>
      <w:r w:rsidR="00985906">
        <w:t xml:space="preserve"> - Classroom access from the Home page.</w:t>
      </w:r>
      <w:bookmarkEnd w:id="3"/>
    </w:p>
    <w:p w14:paraId="323DF2C8" w14:textId="77777777" w:rsidR="006B5495" w:rsidRDefault="006B5495" w:rsidP="008B1CA2">
      <w:pPr>
        <w:pStyle w:val="BodyText"/>
      </w:pPr>
      <w:r w:rsidRPr="00A23E89">
        <w:rPr>
          <w:rStyle w:val="Strong"/>
        </w:rPr>
        <w:t>Course Name:</w:t>
      </w:r>
      <w:r w:rsidR="00A23E89">
        <w:t xml:space="preserve"> Clicking t</w:t>
      </w:r>
      <w:r>
        <w:t xml:space="preserve">he course name on the left, ENG/221 – Technical Writing Fundamentals in </w:t>
      </w:r>
      <w:r>
        <w:fldChar w:fldCharType="begin"/>
      </w:r>
      <w:r>
        <w:instrText xml:space="preserve"> REF _Ref328054692 \h </w:instrText>
      </w:r>
      <w:r>
        <w:fldChar w:fldCharType="separate"/>
      </w:r>
      <w:r w:rsidR="00056059">
        <w:t xml:space="preserve">Figure </w:t>
      </w:r>
      <w:r w:rsidR="00056059">
        <w:rPr>
          <w:noProof/>
        </w:rPr>
        <w:t>1</w:t>
      </w:r>
      <w:r>
        <w:fldChar w:fldCharType="end"/>
      </w:r>
      <w:r>
        <w:t xml:space="preserve">, brings you to the </w:t>
      </w:r>
      <w:r w:rsidRPr="00A23E89">
        <w:rPr>
          <w:rStyle w:val="Strong"/>
        </w:rPr>
        <w:t>Materials</w:t>
      </w:r>
      <w:r>
        <w:t xml:space="preserve"> section of the classroom.</w:t>
      </w:r>
    </w:p>
    <w:p w14:paraId="323DF2C9" w14:textId="77777777" w:rsidR="006B5495" w:rsidRDefault="006B5495" w:rsidP="008B1CA2">
      <w:pPr>
        <w:pStyle w:val="BodyText"/>
      </w:pPr>
      <w:r w:rsidRPr="00A23E89">
        <w:rPr>
          <w:rStyle w:val="Strong"/>
        </w:rPr>
        <w:t>Materials</w:t>
      </w:r>
      <w:r>
        <w:t xml:space="preserve">: This link also takes you to the </w:t>
      </w:r>
      <w:r w:rsidRPr="00A23E89">
        <w:rPr>
          <w:rStyle w:val="Strong"/>
        </w:rPr>
        <w:t>Materials</w:t>
      </w:r>
      <w:r>
        <w:t xml:space="preserve"> section of the classroom.</w:t>
      </w:r>
    </w:p>
    <w:p w14:paraId="323DF2CA" w14:textId="77777777" w:rsidR="006B5495" w:rsidRDefault="006B5495" w:rsidP="008B1CA2">
      <w:pPr>
        <w:pStyle w:val="BodyText"/>
      </w:pPr>
      <w:r w:rsidRPr="00A23E89">
        <w:rPr>
          <w:rStyle w:val="Strong"/>
        </w:rPr>
        <w:t>Discussion</w:t>
      </w:r>
      <w:r w:rsidRPr="006B5495">
        <w:t>:</w:t>
      </w:r>
      <w:r>
        <w:t xml:space="preserve"> This link takes you to the </w:t>
      </w:r>
      <w:r w:rsidRPr="00A23E89">
        <w:rPr>
          <w:rStyle w:val="Strong"/>
        </w:rPr>
        <w:t>Discussion Forums</w:t>
      </w:r>
      <w:r>
        <w:t xml:space="preserve"> for the currently selected class.</w:t>
      </w:r>
      <w:r w:rsidR="0028064A">
        <w:t xml:space="preserve"> We will discuss the contents of this tab in depth.</w:t>
      </w:r>
    </w:p>
    <w:p w14:paraId="323DF2CB" w14:textId="77777777" w:rsidR="006B5495" w:rsidRDefault="006B5495" w:rsidP="008B1CA2">
      <w:pPr>
        <w:pStyle w:val="BodyText"/>
      </w:pPr>
      <w:r w:rsidRPr="00A23E89">
        <w:rPr>
          <w:rStyle w:val="Strong"/>
        </w:rPr>
        <w:t>Assignments</w:t>
      </w:r>
      <w:r w:rsidRPr="006B5495">
        <w:t>:</w:t>
      </w:r>
      <w:r>
        <w:t xml:space="preserve"> You will use this section to upload the papers, PowerPoint presentations, and other documents that you will create for your classes.</w:t>
      </w:r>
    </w:p>
    <w:p w14:paraId="323DF2CC" w14:textId="77777777" w:rsidR="008B1CA2" w:rsidRDefault="001B022C" w:rsidP="008B1CA2">
      <w:pPr>
        <w:pStyle w:val="BodyText"/>
      </w:pPr>
      <w:r>
        <w:lastRenderedPageBreak/>
        <w:t>Once you have entered the classroom, you will be presented with an image similar to</w:t>
      </w:r>
      <w:r w:rsidR="00645EE6">
        <w:t xml:space="preserve"> </w:t>
      </w:r>
      <w:r w:rsidR="00645EE6">
        <w:fldChar w:fldCharType="begin"/>
      </w:r>
      <w:r w:rsidR="00645EE6">
        <w:instrText xml:space="preserve"> REF _Ref328401842 \h </w:instrText>
      </w:r>
      <w:r w:rsidR="00645EE6">
        <w:fldChar w:fldCharType="separate"/>
      </w:r>
      <w:r w:rsidR="00056059">
        <w:t xml:space="preserve">Figure </w:t>
      </w:r>
      <w:r w:rsidR="00056059">
        <w:rPr>
          <w:noProof/>
        </w:rPr>
        <w:t>2</w:t>
      </w:r>
      <w:r w:rsidR="00645EE6">
        <w:fldChar w:fldCharType="end"/>
      </w:r>
      <w:r>
        <w:t xml:space="preserve">. In the upper left-hand corner you </w:t>
      </w:r>
      <w:r w:rsidR="00C530DD">
        <w:t>will see the name of the class.</w:t>
      </w:r>
    </w:p>
    <w:p w14:paraId="323DF2CD" w14:textId="77777777" w:rsidR="00645EE6" w:rsidRDefault="00645EE6" w:rsidP="00645EE6">
      <w:pPr>
        <w:pStyle w:val="Image"/>
        <w:keepNext/>
      </w:pPr>
      <w:r>
        <w:drawing>
          <wp:inline distT="0" distB="0" distL="0" distR="0" wp14:anchorId="323DF390" wp14:editId="323DF391">
            <wp:extent cx="5943600" cy="31912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ussion_Foru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1256"/>
                    </a:xfrm>
                    <a:prstGeom prst="rect">
                      <a:avLst/>
                    </a:prstGeom>
                  </pic:spPr>
                </pic:pic>
              </a:graphicData>
            </a:graphic>
          </wp:inline>
        </w:drawing>
      </w:r>
    </w:p>
    <w:p w14:paraId="323DF2CE" w14:textId="77777777" w:rsidR="00645EE6" w:rsidRDefault="00645EE6" w:rsidP="00645EE6">
      <w:pPr>
        <w:pStyle w:val="Caption"/>
        <w:jc w:val="left"/>
      </w:pPr>
      <w:bookmarkStart w:id="5" w:name="_Ref328401842"/>
      <w:bookmarkStart w:id="6" w:name="_Toc414521914"/>
      <w:r>
        <w:t xml:space="preserve">Figure </w:t>
      </w:r>
      <w:fldSimple w:instr=" SEQ Figure \* ARABIC ">
        <w:r w:rsidR="00056059">
          <w:rPr>
            <w:noProof/>
          </w:rPr>
          <w:t>2</w:t>
        </w:r>
      </w:fldSimple>
      <w:bookmarkEnd w:id="5"/>
      <w:r>
        <w:t xml:space="preserve"> - The Discussion Forum.</w:t>
      </w:r>
      <w:bookmarkEnd w:id="6"/>
    </w:p>
    <w:p w14:paraId="323DF2CF" w14:textId="77777777" w:rsidR="00C10A2A" w:rsidRDefault="0028064A" w:rsidP="008B1CA2">
      <w:pPr>
        <w:pStyle w:val="BodyText"/>
      </w:pPr>
      <w:r>
        <w:t>T</w:t>
      </w:r>
      <w:r w:rsidR="00C10A2A">
        <w:t xml:space="preserve">here are several things </w:t>
      </w:r>
      <w:r>
        <w:t>on the page that you will find useful for nav</w:t>
      </w:r>
      <w:r w:rsidR="003928D0">
        <w:t>igating within the classroom, in</w:t>
      </w:r>
      <w:r>
        <w:t>cluding</w:t>
      </w:r>
      <w:r w:rsidR="00C10A2A">
        <w:t>:</w:t>
      </w:r>
    </w:p>
    <w:p w14:paraId="323DF2D0" w14:textId="77777777" w:rsidR="00C10A2A" w:rsidRDefault="0028064A" w:rsidP="00C10A2A">
      <w:pPr>
        <w:pStyle w:val="BodyText"/>
        <w:numPr>
          <w:ilvl w:val="0"/>
          <w:numId w:val="11"/>
        </w:numPr>
      </w:pPr>
      <w:r w:rsidRPr="00A23E89">
        <w:rPr>
          <w:rStyle w:val="Strong"/>
        </w:rPr>
        <w:t>Course Name</w:t>
      </w:r>
      <w:r>
        <w:t xml:space="preserve"> –</w:t>
      </w:r>
      <w:r w:rsidR="00C10A2A">
        <w:t xml:space="preserve"> The course name is also a drop-down list that includes previous classes and/or future classes. (See </w:t>
      </w:r>
      <w:r w:rsidR="00C10A2A">
        <w:fldChar w:fldCharType="begin"/>
      </w:r>
      <w:r w:rsidR="00C10A2A">
        <w:instrText xml:space="preserve"> REF _Ref328178764 \h </w:instrText>
      </w:r>
      <w:r w:rsidR="00C10A2A">
        <w:fldChar w:fldCharType="separate"/>
      </w:r>
      <w:r w:rsidR="00056059">
        <w:t xml:space="preserve">Figure </w:t>
      </w:r>
      <w:r w:rsidR="00056059">
        <w:rPr>
          <w:noProof/>
        </w:rPr>
        <w:t>3</w:t>
      </w:r>
      <w:r w:rsidR="00C10A2A">
        <w:fldChar w:fldCharType="end"/>
      </w:r>
      <w:r w:rsidR="00C10A2A">
        <w:t xml:space="preserve"> for an example.)</w:t>
      </w:r>
    </w:p>
    <w:p w14:paraId="323DF2D1" w14:textId="77777777" w:rsidR="003928D0" w:rsidRDefault="003928D0" w:rsidP="003928D0">
      <w:pPr>
        <w:pStyle w:val="Image"/>
      </w:pPr>
      <w:r>
        <w:drawing>
          <wp:inline distT="0" distB="0" distL="0" distR="0" wp14:anchorId="323DF392" wp14:editId="323DF393">
            <wp:extent cx="2515173" cy="2248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List.png"/>
                    <pic:cNvPicPr/>
                  </pic:nvPicPr>
                  <pic:blipFill>
                    <a:blip r:embed="rId11">
                      <a:extLst>
                        <a:ext uri="{28A0092B-C50C-407E-A947-70E740481C1C}">
                          <a14:useLocalDpi xmlns:a14="http://schemas.microsoft.com/office/drawing/2010/main" val="0"/>
                        </a:ext>
                      </a:extLst>
                    </a:blip>
                    <a:stretch>
                      <a:fillRect/>
                    </a:stretch>
                  </pic:blipFill>
                  <pic:spPr>
                    <a:xfrm>
                      <a:off x="0" y="0"/>
                      <a:ext cx="2515173" cy="2248412"/>
                    </a:xfrm>
                    <a:prstGeom prst="rect">
                      <a:avLst/>
                    </a:prstGeom>
                  </pic:spPr>
                </pic:pic>
              </a:graphicData>
            </a:graphic>
          </wp:inline>
        </w:drawing>
      </w:r>
    </w:p>
    <w:p w14:paraId="323DF2D2" w14:textId="77777777" w:rsidR="003928D0" w:rsidRDefault="003928D0" w:rsidP="003928D0">
      <w:pPr>
        <w:pStyle w:val="Caption"/>
      </w:pPr>
      <w:bookmarkStart w:id="7" w:name="_Ref328178764"/>
      <w:bookmarkStart w:id="8" w:name="_Toc414521915"/>
      <w:r>
        <w:t xml:space="preserve">Figure </w:t>
      </w:r>
      <w:fldSimple w:instr=" SEQ Figure \* ARABIC ">
        <w:r w:rsidR="00056059">
          <w:rPr>
            <w:noProof/>
          </w:rPr>
          <w:t>3</w:t>
        </w:r>
      </w:fldSimple>
      <w:bookmarkEnd w:id="7"/>
      <w:r>
        <w:t xml:space="preserve"> - The Class List</w:t>
      </w:r>
      <w:bookmarkEnd w:id="8"/>
    </w:p>
    <w:p w14:paraId="323DF2D3" w14:textId="77777777" w:rsidR="00C10A2A" w:rsidRDefault="00C10A2A" w:rsidP="00594E78">
      <w:pPr>
        <w:pStyle w:val="BodyText"/>
        <w:numPr>
          <w:ilvl w:val="0"/>
          <w:numId w:val="11"/>
        </w:numPr>
      </w:pPr>
      <w:r w:rsidRPr="00A23E89">
        <w:rPr>
          <w:rStyle w:val="Strong"/>
        </w:rPr>
        <w:lastRenderedPageBreak/>
        <w:t>University of Phoenix website sections</w:t>
      </w:r>
      <w:r w:rsidR="0028064A">
        <w:t xml:space="preserve"> –</w:t>
      </w:r>
      <w:r w:rsidRPr="0028064A">
        <w:t xml:space="preserve"> Home, Classroom, Library, Program, Account, and PhoenixConnect</w:t>
      </w:r>
      <w:r>
        <w:t>.</w:t>
      </w:r>
      <w:r w:rsidR="00CA5761">
        <w:t xml:space="preserve"> (See</w:t>
      </w:r>
      <w:r w:rsidR="00A23E89">
        <w:t xml:space="preserve"> </w:t>
      </w:r>
      <w:r w:rsidR="00A23E89">
        <w:fldChar w:fldCharType="begin"/>
      </w:r>
      <w:r w:rsidR="00A23E89">
        <w:instrText xml:space="preserve"> REF _Ref328401842 \h </w:instrText>
      </w:r>
      <w:r w:rsidR="00A23E89">
        <w:fldChar w:fldCharType="separate"/>
      </w:r>
      <w:r w:rsidR="00056059">
        <w:t xml:space="preserve">Figure </w:t>
      </w:r>
      <w:r w:rsidR="00056059">
        <w:rPr>
          <w:noProof/>
        </w:rPr>
        <w:t>2</w:t>
      </w:r>
      <w:r w:rsidR="00A23E89">
        <w:fldChar w:fldCharType="end"/>
      </w:r>
      <w:r w:rsidR="00CA5761">
        <w:t>.)</w:t>
      </w:r>
    </w:p>
    <w:p w14:paraId="323DF2D4" w14:textId="77777777" w:rsidR="00C10A2A" w:rsidRDefault="00C10A2A" w:rsidP="00C10A2A">
      <w:pPr>
        <w:pStyle w:val="BodyText"/>
        <w:numPr>
          <w:ilvl w:val="0"/>
          <w:numId w:val="11"/>
        </w:numPr>
      </w:pPr>
      <w:r w:rsidRPr="00A23E89">
        <w:rPr>
          <w:rStyle w:val="Strong"/>
        </w:rPr>
        <w:t>Classroom Sections</w:t>
      </w:r>
      <w:r w:rsidR="0028064A">
        <w:t xml:space="preserve"> –</w:t>
      </w:r>
      <w:r>
        <w:t xml:space="preserve"> The classroom sections </w:t>
      </w:r>
      <w:r w:rsidR="0028064A">
        <w:t>including</w:t>
      </w:r>
      <w:r>
        <w:t xml:space="preserve">: </w:t>
      </w:r>
      <w:r w:rsidRPr="0028064A">
        <w:t>Materials, Discussions</w:t>
      </w:r>
      <w:r w:rsidR="0028064A" w:rsidRPr="0028064A">
        <w:t xml:space="preserve"> (the currently selected section)</w:t>
      </w:r>
      <w:r w:rsidRPr="0028064A">
        <w:t>, Assignments, and Grades</w:t>
      </w:r>
      <w:r>
        <w:t>.</w:t>
      </w:r>
      <w:r w:rsidR="00CA5761" w:rsidRPr="00CA5761">
        <w:t xml:space="preserve"> </w:t>
      </w:r>
      <w:r w:rsidR="00CA5761">
        <w:t>. (See</w:t>
      </w:r>
      <w:r w:rsidR="0028064A">
        <w:t xml:space="preserve"> </w:t>
      </w:r>
      <w:r w:rsidR="0028064A">
        <w:fldChar w:fldCharType="begin"/>
      </w:r>
      <w:r w:rsidR="0028064A">
        <w:instrText xml:space="preserve"> REF _Ref328401842 \h </w:instrText>
      </w:r>
      <w:r w:rsidR="0028064A">
        <w:fldChar w:fldCharType="separate"/>
      </w:r>
      <w:r w:rsidR="00056059">
        <w:t xml:space="preserve">Figure </w:t>
      </w:r>
      <w:r w:rsidR="00056059">
        <w:rPr>
          <w:noProof/>
        </w:rPr>
        <w:t>2</w:t>
      </w:r>
      <w:r w:rsidR="0028064A">
        <w:fldChar w:fldCharType="end"/>
      </w:r>
      <w:r w:rsidR="00CA5761">
        <w:t>.)</w:t>
      </w:r>
    </w:p>
    <w:p w14:paraId="323DF2D5" w14:textId="77777777" w:rsidR="00594E78" w:rsidRDefault="00594E78" w:rsidP="00C10A2A">
      <w:pPr>
        <w:pStyle w:val="BodyText"/>
        <w:numPr>
          <w:ilvl w:val="0"/>
          <w:numId w:val="11"/>
        </w:numPr>
      </w:pPr>
      <w:r w:rsidRPr="00A23E89">
        <w:rPr>
          <w:rStyle w:val="Strong"/>
        </w:rPr>
        <w:t>Open in New Window</w:t>
      </w:r>
      <w:r>
        <w:t xml:space="preserve"> – This button will open the discussion forums page in a new browser window.</w:t>
      </w:r>
    </w:p>
    <w:p w14:paraId="323DF2D6" w14:textId="77777777" w:rsidR="00594E78" w:rsidRPr="00C10A2A" w:rsidRDefault="00594E78" w:rsidP="00C10A2A">
      <w:pPr>
        <w:pStyle w:val="BodyText"/>
        <w:numPr>
          <w:ilvl w:val="0"/>
          <w:numId w:val="11"/>
        </w:numPr>
      </w:pPr>
      <w:r w:rsidRPr="00A23E89">
        <w:rPr>
          <w:rStyle w:val="Strong"/>
        </w:rPr>
        <w:t>The current date and time in Arizona</w:t>
      </w:r>
      <w:r>
        <w:t xml:space="preserve"> – This comes in handy if you don’t live in the same time zone. This will help you keep track of the time so you don’t end up </w:t>
      </w:r>
      <w:r w:rsidR="001A4873">
        <w:t>missing</w:t>
      </w:r>
      <w:r>
        <w:t xml:space="preserve"> the deadline for posting</w:t>
      </w:r>
      <w:r w:rsidR="001A4873">
        <w:t>,</w:t>
      </w:r>
      <w:r>
        <w:t xml:space="preserve"> which is always midnight in Phoenix</w:t>
      </w:r>
      <w:r w:rsidR="001A4873">
        <w:t>,</w:t>
      </w:r>
      <w:r>
        <w:t xml:space="preserve"> on whatever day a project or post is due.</w:t>
      </w:r>
    </w:p>
    <w:p w14:paraId="323DF2D7" w14:textId="77777777" w:rsidR="00C10A2A" w:rsidRDefault="00C10A2A" w:rsidP="008B4D2A">
      <w:pPr>
        <w:pStyle w:val="Image"/>
      </w:pPr>
    </w:p>
    <w:p w14:paraId="323DF2D8" w14:textId="77777777" w:rsidR="00C530DD" w:rsidRDefault="00594E78" w:rsidP="00A8651D">
      <w:pPr>
        <w:pStyle w:val="Heading2"/>
      </w:pPr>
      <w:bookmarkStart w:id="9" w:name="_Toc414521895"/>
      <w:r>
        <w:t>The Discussion Forums</w:t>
      </w:r>
      <w:bookmarkEnd w:id="9"/>
    </w:p>
    <w:p w14:paraId="323DF2D9" w14:textId="77777777" w:rsidR="00A8651D" w:rsidRDefault="00C10A2A" w:rsidP="00A8651D">
      <w:pPr>
        <w:pStyle w:val="BodyText"/>
      </w:pPr>
      <w:r>
        <w:t xml:space="preserve">The discussion </w:t>
      </w:r>
      <w:r w:rsidR="00594E78">
        <w:t>forums are</w:t>
      </w:r>
      <w:r>
        <w:t xml:space="preserve"> where you interact with your fellow students. Part of your time every week will be spent answering the discussion questions posed by your instructor.</w:t>
      </w:r>
    </w:p>
    <w:p w14:paraId="323DF2DA" w14:textId="77777777" w:rsidR="008064C1" w:rsidRDefault="008064C1" w:rsidP="008064C1">
      <w:pPr>
        <w:pStyle w:val="Heading3"/>
      </w:pPr>
      <w:bookmarkStart w:id="10" w:name="_Toc414521896"/>
      <w:r>
        <w:t>The Main Forum</w:t>
      </w:r>
      <w:bookmarkEnd w:id="10"/>
    </w:p>
    <w:p w14:paraId="323DF2DB" w14:textId="77777777" w:rsidR="008064C1" w:rsidRDefault="008064C1" w:rsidP="008064C1">
      <w:pPr>
        <w:pStyle w:val="BodyText"/>
      </w:pPr>
      <w:r>
        <w:t>The main forum is where you will find and answer the weekly discussion questions. The number discussion questions, the day by which they must be answered, and how many words constitute a complete answer, will vary by course. The details should be posted by the instructor. If not, make sure to ask what your instructor expects.</w:t>
      </w:r>
    </w:p>
    <w:p w14:paraId="323DF2DC" w14:textId="77777777" w:rsidR="00594E78" w:rsidRDefault="00594E78" w:rsidP="00594E78">
      <w:pPr>
        <w:pStyle w:val="Heading3"/>
      </w:pPr>
      <w:bookmarkStart w:id="11" w:name="_Toc414521897"/>
      <w:r>
        <w:t>Chat Room</w:t>
      </w:r>
      <w:bookmarkEnd w:id="11"/>
    </w:p>
    <w:p w14:paraId="323DF2DD" w14:textId="77777777" w:rsidR="00594E78" w:rsidRPr="00594E78" w:rsidRDefault="00594E78" w:rsidP="00594E78">
      <w:pPr>
        <w:pStyle w:val="BodyText"/>
      </w:pPr>
      <w:r>
        <w:t>The chat room is often where you will post your biography. It is also the location for discussions with your fellow classmates and teachers that are not directly related to class work.</w:t>
      </w:r>
    </w:p>
    <w:p w14:paraId="323DF2DE" w14:textId="77777777" w:rsidR="00594E78" w:rsidRDefault="00594E78" w:rsidP="00594E78">
      <w:pPr>
        <w:pStyle w:val="Heading3"/>
      </w:pPr>
      <w:bookmarkStart w:id="12" w:name="_Toc414521898"/>
      <w:r>
        <w:t>Course Materials</w:t>
      </w:r>
      <w:bookmarkEnd w:id="12"/>
    </w:p>
    <w:p w14:paraId="323DF2DF" w14:textId="77777777" w:rsidR="00594E78" w:rsidRPr="00594E78" w:rsidRDefault="00594E78" w:rsidP="00594E78">
      <w:pPr>
        <w:pStyle w:val="BodyText"/>
      </w:pPr>
      <w:r>
        <w:t>Your instructor may post fur</w:t>
      </w:r>
      <w:r w:rsidR="007A3D9D">
        <w:t>ther information here about your course material. For example, the teacher may create a PowerPoint presentation or Word document that will give you further information about working on a project or expand on information in your readings.</w:t>
      </w:r>
    </w:p>
    <w:p w14:paraId="323DF2E0" w14:textId="77777777" w:rsidR="008064C1" w:rsidRDefault="008064C1" w:rsidP="008064C1">
      <w:pPr>
        <w:pStyle w:val="Heading3"/>
      </w:pPr>
      <w:bookmarkStart w:id="13" w:name="_Toc414521899"/>
      <w:r>
        <w:t>Learning Team</w:t>
      </w:r>
      <w:r w:rsidR="000B13B9">
        <w:t xml:space="preserve"> Forum</w:t>
      </w:r>
      <w:r>
        <w:t>s</w:t>
      </w:r>
      <w:bookmarkEnd w:id="13"/>
    </w:p>
    <w:p w14:paraId="323DF2E1" w14:textId="77777777" w:rsidR="008064C1" w:rsidRDefault="008064C1" w:rsidP="008064C1">
      <w:pPr>
        <w:pStyle w:val="BodyText"/>
      </w:pPr>
      <w:r>
        <w:t>You will be assigned to a learning team for each course. There are up to six forums lettered A through F. Access your forum to participate in team discussions and to upload work done for team assignments so that the rest of the team can review and discuss it.</w:t>
      </w:r>
    </w:p>
    <w:p w14:paraId="323DF2E2" w14:textId="77777777" w:rsidR="008064C1" w:rsidRDefault="008064C1" w:rsidP="008064C1">
      <w:pPr>
        <w:pStyle w:val="Heading3"/>
      </w:pPr>
      <w:bookmarkStart w:id="14" w:name="_Toc414521900"/>
      <w:r>
        <w:lastRenderedPageBreak/>
        <w:t>Individual Forum</w:t>
      </w:r>
      <w:bookmarkEnd w:id="14"/>
    </w:p>
    <w:p w14:paraId="323DF2E3" w14:textId="77777777" w:rsidR="008064C1" w:rsidRDefault="008064C1" w:rsidP="008064C1">
      <w:pPr>
        <w:pStyle w:val="BodyText"/>
      </w:pPr>
      <w:r>
        <w:t>The Individual Forum is where you will interact directly with your instructor. Posts made in this section are only available to you and your instructor.</w:t>
      </w:r>
    </w:p>
    <w:p w14:paraId="323DF2E4" w14:textId="77777777" w:rsidR="008064C1" w:rsidRDefault="008064C1" w:rsidP="008064C1">
      <w:pPr>
        <w:pStyle w:val="BodyText"/>
      </w:pPr>
      <w:r>
        <w:t xml:space="preserve">If you have anything you wish to discuss privately with your instructor, post it here by clicking on </w:t>
      </w:r>
      <w:r w:rsidRPr="00A23E89">
        <w:rPr>
          <w:rStyle w:val="Strong"/>
        </w:rPr>
        <w:t>Post New Thread</w:t>
      </w:r>
      <w:r>
        <w:t xml:space="preserve"> directly above the list of threads in this forum.</w:t>
      </w:r>
      <w:r w:rsidR="00940D53">
        <w:t xml:space="preserve"> The contents of this forum are specific to the course associated with the current classroom. </w:t>
      </w:r>
      <w:r w:rsidR="00940D53" w:rsidRPr="00940D53">
        <w:rPr>
          <w:i/>
        </w:rPr>
        <w:t>Only the instructor for that course can view your posts.</w:t>
      </w:r>
      <w:r w:rsidR="00940D53">
        <w:t xml:space="preserve"> Instructors for other courses you have taken or will take cannot access the individual forum threads for the current course.</w:t>
      </w:r>
    </w:p>
    <w:p w14:paraId="323DF2E5" w14:textId="77777777" w:rsidR="008064C1" w:rsidRDefault="008064C1" w:rsidP="008064C1">
      <w:pPr>
        <w:pStyle w:val="Heading3"/>
      </w:pPr>
      <w:bookmarkStart w:id="15" w:name="_Toc414521901"/>
      <w:r>
        <w:t>My Items</w:t>
      </w:r>
      <w:bookmarkEnd w:id="15"/>
    </w:p>
    <w:p w14:paraId="323DF2E6" w14:textId="77777777" w:rsidR="00940D53" w:rsidRPr="00940D53" w:rsidRDefault="00940D53" w:rsidP="00940D53">
      <w:pPr>
        <w:pStyle w:val="BodyText"/>
      </w:pPr>
      <w:r>
        <w:t>This section shows the items you have posted to the discussion forums, to the team forum, and to your individual area. This is a good place to check your participation to make sure that you have made the appropriate number of posts to the main forum for the week.</w:t>
      </w:r>
    </w:p>
    <w:p w14:paraId="323DF2E7" w14:textId="77777777" w:rsidR="00555394" w:rsidRDefault="003928D0" w:rsidP="00555394">
      <w:pPr>
        <w:pStyle w:val="Heading1"/>
      </w:pPr>
      <w:bookmarkStart w:id="16" w:name="_Toc414521902"/>
      <w:r>
        <w:lastRenderedPageBreak/>
        <w:t>Posting to</w:t>
      </w:r>
      <w:r w:rsidR="00555394">
        <w:t xml:space="preserve"> the Discussion Forums</w:t>
      </w:r>
      <w:bookmarkEnd w:id="16"/>
    </w:p>
    <w:p w14:paraId="323DF2E8" w14:textId="77777777" w:rsidR="00555394" w:rsidRDefault="00555394" w:rsidP="00555394">
      <w:pPr>
        <w:pStyle w:val="BodyText"/>
      </w:pPr>
      <w:r>
        <w:t xml:space="preserve">This section will teach the user how to create and reply to </w:t>
      </w:r>
      <w:r w:rsidR="007A3D9D">
        <w:t>posts</w:t>
      </w:r>
      <w:r>
        <w:t xml:space="preserve">. It </w:t>
      </w:r>
      <w:r w:rsidR="007A3D9D">
        <w:t xml:space="preserve">is </w:t>
      </w:r>
      <w:r>
        <w:t xml:space="preserve">important </w:t>
      </w:r>
      <w:r w:rsidR="007A3D9D">
        <w:t xml:space="preserve">that you </w:t>
      </w:r>
      <w:r>
        <w:t xml:space="preserve">become comfortable with </w:t>
      </w:r>
      <w:r w:rsidR="007A3D9D">
        <w:t xml:space="preserve">posting to </w:t>
      </w:r>
      <w:r>
        <w:t xml:space="preserve">the Discussion Forum in order to satisfy the participation requirements for </w:t>
      </w:r>
      <w:r w:rsidR="007A3D9D">
        <w:t>your</w:t>
      </w:r>
      <w:r>
        <w:t xml:space="preserve"> course</w:t>
      </w:r>
      <w:r w:rsidR="007A3D9D">
        <w:t>s</w:t>
      </w:r>
      <w:r>
        <w:t xml:space="preserve">. </w:t>
      </w:r>
    </w:p>
    <w:p w14:paraId="323DF2E9" w14:textId="77777777" w:rsidR="00555394" w:rsidRDefault="00555394" w:rsidP="00555394">
      <w:pPr>
        <w:pStyle w:val="BodyText"/>
      </w:pPr>
      <w:r>
        <w:t>The discussion section automatically loads to the Main discussion module. The differences between the modules have been explained in the previous chapter. You will need to become comfortable with the functionality of the Discussion Forum. In this section you will learn to:</w:t>
      </w:r>
    </w:p>
    <w:p w14:paraId="323DF2EA" w14:textId="77777777" w:rsidR="00555394" w:rsidRDefault="00555394" w:rsidP="00555394">
      <w:pPr>
        <w:pStyle w:val="ListBullet"/>
        <w:tabs>
          <w:tab w:val="clear" w:pos="360"/>
          <w:tab w:val="num" w:pos="450"/>
          <w:tab w:val="left" w:pos="2880"/>
        </w:tabs>
        <w:ind w:left="2880"/>
      </w:pPr>
      <w:r>
        <w:t>Create and reply to threads</w:t>
      </w:r>
    </w:p>
    <w:p w14:paraId="323DF2EB" w14:textId="77777777" w:rsidR="00555394" w:rsidRDefault="00555394" w:rsidP="00555394">
      <w:pPr>
        <w:pStyle w:val="ListBullet"/>
        <w:tabs>
          <w:tab w:val="clear" w:pos="360"/>
          <w:tab w:val="num" w:pos="450"/>
          <w:tab w:val="left" w:pos="2880"/>
        </w:tabs>
        <w:ind w:left="2880"/>
      </w:pPr>
      <w:r>
        <w:t xml:space="preserve">Use the word processing functions </w:t>
      </w:r>
      <w:r w:rsidR="00FA7AA7">
        <w:t>to create posts</w:t>
      </w:r>
    </w:p>
    <w:p w14:paraId="323DF2EC" w14:textId="77777777" w:rsidR="00555394" w:rsidRDefault="00555394" w:rsidP="00555394">
      <w:pPr>
        <w:pStyle w:val="ListBullet"/>
        <w:tabs>
          <w:tab w:val="clear" w:pos="360"/>
          <w:tab w:val="num" w:pos="450"/>
          <w:tab w:val="left" w:pos="2880"/>
        </w:tabs>
        <w:ind w:left="2880"/>
      </w:pPr>
      <w:r>
        <w:t>Sort and organize the threads for easier navigation</w:t>
      </w:r>
    </w:p>
    <w:p w14:paraId="323DF2ED" w14:textId="77777777" w:rsidR="00555394" w:rsidRDefault="00555394" w:rsidP="00555394">
      <w:pPr>
        <w:pStyle w:val="Heading2"/>
      </w:pPr>
      <w:bookmarkStart w:id="17" w:name="_Toc328178410"/>
      <w:bookmarkStart w:id="18" w:name="_Toc414521903"/>
      <w:r>
        <w:t>Creating Threads</w:t>
      </w:r>
      <w:bookmarkEnd w:id="17"/>
      <w:bookmarkEnd w:id="18"/>
    </w:p>
    <w:p w14:paraId="323DF2EE" w14:textId="77777777" w:rsidR="00FA7AA7" w:rsidRDefault="00555394" w:rsidP="00555394">
      <w:pPr>
        <w:pStyle w:val="BodyText"/>
      </w:pPr>
      <w:r>
        <w:t>In order to participate in the forum, you will need to learn how to create and reply to threads</w:t>
      </w:r>
      <w:r w:rsidR="00FA7AA7">
        <w:t>.</w:t>
      </w:r>
    </w:p>
    <w:p w14:paraId="323DF2EF" w14:textId="77777777" w:rsidR="00555394" w:rsidRDefault="00FA7AA7" w:rsidP="00555394">
      <w:pPr>
        <w:pStyle w:val="BodyText"/>
      </w:pPr>
      <w:r>
        <w:t>NOTE:</w:t>
      </w:r>
      <w:r w:rsidR="00555394">
        <w:t xml:space="preserve"> </w:t>
      </w:r>
      <w:r>
        <w:t>It is</w:t>
      </w:r>
      <w:r w:rsidR="00555394">
        <w:t xml:space="preserve"> not appropriate for students to create a </w:t>
      </w:r>
      <w:r>
        <w:t xml:space="preserve">new </w:t>
      </w:r>
      <w:r w:rsidR="00555394">
        <w:t>thread in the man forum</w:t>
      </w:r>
      <w:r w:rsidR="007A3D9D">
        <w:t xml:space="preserve"> unless the instructor tells you to do so</w:t>
      </w:r>
      <w:r w:rsidR="00555394">
        <w:t>.</w:t>
      </w:r>
    </w:p>
    <w:p w14:paraId="323DF2F0" w14:textId="77777777" w:rsidR="00FA7AA7" w:rsidRDefault="00FA7AA7" w:rsidP="00555394">
      <w:pPr>
        <w:pStyle w:val="BodyText"/>
      </w:pPr>
      <w:r>
        <w:t>To create a new thread, perform the following steps:</w:t>
      </w:r>
    </w:p>
    <w:p w14:paraId="323DF2F1" w14:textId="77777777" w:rsidR="00555394" w:rsidRDefault="00212EF1" w:rsidP="00555394">
      <w:pPr>
        <w:pStyle w:val="ListNumber"/>
        <w:numPr>
          <w:ilvl w:val="0"/>
          <w:numId w:val="22"/>
        </w:numPr>
        <w:tabs>
          <w:tab w:val="clear" w:pos="360"/>
          <w:tab w:val="num" w:pos="3240"/>
        </w:tabs>
        <w:ind w:left="3240"/>
      </w:pPr>
      <w:r>
        <w:t>Click</w:t>
      </w:r>
      <w:r w:rsidR="00FA7AA7">
        <w:t xml:space="preserve"> </w:t>
      </w:r>
      <w:r w:rsidR="00555394" w:rsidRPr="00A23E89">
        <w:rPr>
          <w:rStyle w:val="Strong"/>
        </w:rPr>
        <w:t>Post New Thread</w:t>
      </w:r>
    </w:p>
    <w:p w14:paraId="323DF2F2" w14:textId="77777777" w:rsidR="00555394" w:rsidRDefault="00FA7AA7" w:rsidP="00555394">
      <w:pPr>
        <w:pStyle w:val="ListNumber"/>
        <w:numPr>
          <w:ilvl w:val="0"/>
          <w:numId w:val="22"/>
        </w:numPr>
        <w:tabs>
          <w:tab w:val="clear" w:pos="360"/>
          <w:tab w:val="num" w:pos="3240"/>
        </w:tabs>
        <w:ind w:left="3240"/>
      </w:pPr>
      <w:r>
        <w:t xml:space="preserve">Enter a subject in the </w:t>
      </w:r>
      <w:r w:rsidRPr="00A23E89">
        <w:rPr>
          <w:rStyle w:val="Strong"/>
        </w:rPr>
        <w:t>Subject</w:t>
      </w:r>
      <w:r w:rsidR="00555394">
        <w:t xml:space="preserve"> field </w:t>
      </w:r>
    </w:p>
    <w:p w14:paraId="323DF2F3" w14:textId="77777777" w:rsidR="00555394" w:rsidRDefault="00FA7AA7" w:rsidP="00555394">
      <w:pPr>
        <w:pStyle w:val="ListNumber"/>
        <w:numPr>
          <w:ilvl w:val="0"/>
          <w:numId w:val="22"/>
        </w:numPr>
        <w:tabs>
          <w:tab w:val="clear" w:pos="360"/>
          <w:tab w:val="num" w:pos="3240"/>
        </w:tabs>
        <w:ind w:left="3240"/>
      </w:pPr>
      <w:r>
        <w:t xml:space="preserve">Type </w:t>
      </w:r>
      <w:r w:rsidR="00212EF1">
        <w:t xml:space="preserve">your </w:t>
      </w:r>
      <w:r>
        <w:t xml:space="preserve">message in the </w:t>
      </w:r>
      <w:r w:rsidRPr="00A23E89">
        <w:rPr>
          <w:rStyle w:val="Strong"/>
        </w:rPr>
        <w:t>Body</w:t>
      </w:r>
      <w:r w:rsidR="00555394">
        <w:t xml:space="preserve"> section</w:t>
      </w:r>
    </w:p>
    <w:p w14:paraId="323DF2F4" w14:textId="77777777" w:rsidR="00555394" w:rsidRDefault="00FA7AA7" w:rsidP="00555394">
      <w:pPr>
        <w:pStyle w:val="ListNumber"/>
        <w:numPr>
          <w:ilvl w:val="0"/>
          <w:numId w:val="22"/>
        </w:numPr>
        <w:tabs>
          <w:tab w:val="clear" w:pos="360"/>
          <w:tab w:val="num" w:pos="3240"/>
        </w:tabs>
        <w:ind w:left="3240"/>
      </w:pPr>
      <w:r>
        <w:t>Click</w:t>
      </w:r>
      <w:r w:rsidR="00212EF1">
        <w:t xml:space="preserve"> </w:t>
      </w:r>
      <w:r w:rsidR="00212EF1" w:rsidRPr="00A23E89">
        <w:rPr>
          <w:rStyle w:val="Strong"/>
        </w:rPr>
        <w:t>Post M</w:t>
      </w:r>
      <w:r w:rsidR="00555394" w:rsidRPr="00A23E89">
        <w:rPr>
          <w:rStyle w:val="Strong"/>
        </w:rPr>
        <w:t>essage</w:t>
      </w:r>
    </w:p>
    <w:p w14:paraId="323DF2F5" w14:textId="77777777" w:rsidR="00555394" w:rsidRDefault="00555394" w:rsidP="00555394">
      <w:pPr>
        <w:pStyle w:val="ListNumber"/>
        <w:numPr>
          <w:ilvl w:val="0"/>
          <w:numId w:val="22"/>
        </w:numPr>
        <w:tabs>
          <w:tab w:val="clear" w:pos="360"/>
          <w:tab w:val="num" w:pos="3240"/>
        </w:tabs>
        <w:ind w:left="3240"/>
      </w:pPr>
      <w:r>
        <w:t>Follow directions for spell check</w:t>
      </w:r>
    </w:p>
    <w:p w14:paraId="323DF2F6" w14:textId="77777777" w:rsidR="00555394" w:rsidRDefault="00555394" w:rsidP="00842BE8">
      <w:pPr>
        <w:pStyle w:val="BodyText"/>
      </w:pPr>
      <w:r>
        <w:t xml:space="preserve">The steps for replying to a thread are very similar. Replying to discussion question threads will count for most of the class participation grade. </w:t>
      </w:r>
    </w:p>
    <w:p w14:paraId="323DF2F7" w14:textId="77777777" w:rsidR="00555394" w:rsidRPr="00112A17" w:rsidRDefault="00555394" w:rsidP="002926A6">
      <w:pPr>
        <w:pStyle w:val="Heading2"/>
      </w:pPr>
      <w:bookmarkStart w:id="19" w:name="_Toc328178412"/>
      <w:bookmarkStart w:id="20" w:name="_Toc414521904"/>
      <w:r>
        <w:t>Replying to</w:t>
      </w:r>
      <w:r w:rsidRPr="00112A17">
        <w:t xml:space="preserve"> a thread</w:t>
      </w:r>
      <w:bookmarkEnd w:id="19"/>
      <w:bookmarkEnd w:id="20"/>
    </w:p>
    <w:p w14:paraId="323DF2F8" w14:textId="77777777" w:rsidR="00555394" w:rsidRPr="00842BE8" w:rsidRDefault="00555394" w:rsidP="00842BE8">
      <w:pPr>
        <w:pStyle w:val="BodyText"/>
        <w:numPr>
          <w:ilvl w:val="0"/>
          <w:numId w:val="28"/>
        </w:numPr>
      </w:pPr>
      <w:r w:rsidRPr="00842BE8">
        <w:t>Left click on the thread</w:t>
      </w:r>
    </w:p>
    <w:p w14:paraId="323DF2F9" w14:textId="77777777" w:rsidR="00555394" w:rsidRPr="00842BE8" w:rsidRDefault="00555394" w:rsidP="00842BE8">
      <w:pPr>
        <w:pStyle w:val="BodyText"/>
        <w:numPr>
          <w:ilvl w:val="0"/>
          <w:numId w:val="28"/>
        </w:numPr>
      </w:pPr>
      <w:r w:rsidRPr="00842BE8">
        <w:t>Locate the message requiring a reply</w:t>
      </w:r>
    </w:p>
    <w:p w14:paraId="323DF2FA" w14:textId="77777777" w:rsidR="00555394" w:rsidRPr="00842BE8" w:rsidRDefault="00555394" w:rsidP="00842BE8">
      <w:pPr>
        <w:pStyle w:val="BodyText"/>
        <w:numPr>
          <w:ilvl w:val="0"/>
          <w:numId w:val="28"/>
        </w:numPr>
      </w:pPr>
      <w:r w:rsidRPr="00842BE8">
        <w:t xml:space="preserve">Left click on the “Reply” hyperlink </w:t>
      </w:r>
    </w:p>
    <w:p w14:paraId="323DF2FB" w14:textId="77777777" w:rsidR="00555394" w:rsidRPr="00842BE8" w:rsidRDefault="00555394" w:rsidP="00842BE8">
      <w:pPr>
        <w:pStyle w:val="BodyText"/>
        <w:numPr>
          <w:ilvl w:val="0"/>
          <w:numId w:val="28"/>
        </w:numPr>
      </w:pPr>
      <w:r w:rsidRPr="00842BE8">
        <w:lastRenderedPageBreak/>
        <w:t xml:space="preserve">Enter a subject in the “Subject” field </w:t>
      </w:r>
    </w:p>
    <w:p w14:paraId="323DF2FC" w14:textId="77777777" w:rsidR="00555394" w:rsidRPr="00842BE8" w:rsidRDefault="00555394" w:rsidP="00842BE8">
      <w:pPr>
        <w:pStyle w:val="BodyText"/>
        <w:numPr>
          <w:ilvl w:val="0"/>
          <w:numId w:val="28"/>
        </w:numPr>
      </w:pPr>
      <w:r w:rsidRPr="00842BE8">
        <w:t>Type message in the “Body” section</w:t>
      </w:r>
    </w:p>
    <w:p w14:paraId="323DF2FD" w14:textId="77777777" w:rsidR="00555394" w:rsidRPr="00842BE8" w:rsidRDefault="00555394" w:rsidP="00842BE8">
      <w:pPr>
        <w:pStyle w:val="BodyText"/>
        <w:numPr>
          <w:ilvl w:val="0"/>
          <w:numId w:val="28"/>
        </w:numPr>
      </w:pPr>
      <w:r w:rsidRPr="00842BE8">
        <w:t>Left click on Post message</w:t>
      </w:r>
    </w:p>
    <w:p w14:paraId="323DF2FE" w14:textId="77777777" w:rsidR="00555394" w:rsidRPr="00842BE8" w:rsidRDefault="00555394" w:rsidP="00842BE8">
      <w:pPr>
        <w:pStyle w:val="BodyText"/>
        <w:numPr>
          <w:ilvl w:val="0"/>
          <w:numId w:val="28"/>
        </w:numPr>
      </w:pPr>
      <w:r w:rsidRPr="00842BE8">
        <w:t>Follow directions for spell check</w:t>
      </w:r>
    </w:p>
    <w:p w14:paraId="323DF2FF" w14:textId="77777777" w:rsidR="00555394" w:rsidRPr="00842BE8" w:rsidRDefault="00555394" w:rsidP="00842BE8">
      <w:pPr>
        <w:pStyle w:val="BodyText"/>
        <w:numPr>
          <w:ilvl w:val="0"/>
          <w:numId w:val="28"/>
        </w:numPr>
      </w:pPr>
      <w:r w:rsidRPr="00842BE8">
        <w:t>Close window</w:t>
      </w:r>
    </w:p>
    <w:p w14:paraId="323DF300" w14:textId="77777777" w:rsidR="00555394" w:rsidRDefault="007A3D9D" w:rsidP="00842BE8">
      <w:pPr>
        <w:pStyle w:val="BodyText"/>
      </w:pPr>
      <w:r>
        <w:t>NOTE:</w:t>
      </w:r>
      <w:r w:rsidR="00555394">
        <w:t xml:space="preserve"> </w:t>
      </w:r>
      <w:r>
        <w:t>A</w:t>
      </w:r>
      <w:r w:rsidR="00555394">
        <w:t>ll posts should include a signature. This usually includes the student</w:t>
      </w:r>
      <w:r w:rsidR="0072255C">
        <w:t>’</w:t>
      </w:r>
      <w:r w:rsidR="00555394">
        <w:t xml:space="preserve">s name, email address, and location. </w:t>
      </w:r>
      <w:r w:rsidR="00CA4D5D">
        <w:t xml:space="preserve">To learn how to set up a signature that will be applied to every post you make, see </w:t>
      </w:r>
      <w:r w:rsidR="00CA4D5D">
        <w:fldChar w:fldCharType="begin"/>
      </w:r>
      <w:r w:rsidR="00CA4D5D">
        <w:instrText xml:space="preserve"> REF _Ref328423926 \h </w:instrText>
      </w:r>
      <w:r w:rsidR="00CA4D5D">
        <w:fldChar w:fldCharType="separate"/>
      </w:r>
      <w:r w:rsidR="00056059">
        <w:t>Appendix B – Setting up your Signature</w:t>
      </w:r>
      <w:r w:rsidR="00CA4D5D">
        <w:fldChar w:fldCharType="end"/>
      </w:r>
      <w:r w:rsidR="00CA4D5D">
        <w:t>.</w:t>
      </w:r>
    </w:p>
    <w:p w14:paraId="323DF301" w14:textId="77777777" w:rsidR="00842BE8" w:rsidRDefault="00555394" w:rsidP="008B4D2A">
      <w:pPr>
        <w:pStyle w:val="BodyText"/>
        <w:keepNext/>
        <w:ind w:left="90"/>
      </w:pPr>
      <w:r>
        <w:rPr>
          <w:noProof/>
        </w:rPr>
        <w:drawing>
          <wp:inline distT="0" distB="0" distL="0" distR="0" wp14:anchorId="323DF394" wp14:editId="323DF395">
            <wp:extent cx="5943600" cy="37856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85616"/>
                    </a:xfrm>
                    <a:prstGeom prst="rect">
                      <a:avLst/>
                    </a:prstGeom>
                  </pic:spPr>
                </pic:pic>
              </a:graphicData>
            </a:graphic>
          </wp:inline>
        </w:drawing>
      </w:r>
    </w:p>
    <w:p w14:paraId="323DF302" w14:textId="77777777" w:rsidR="00555394" w:rsidRDefault="00842BE8" w:rsidP="008B4D2A">
      <w:pPr>
        <w:pStyle w:val="Caption"/>
      </w:pPr>
      <w:bookmarkStart w:id="21" w:name="_Ref414522504"/>
      <w:bookmarkStart w:id="22" w:name="_Toc414521916"/>
      <w:r>
        <w:t xml:space="preserve">Figure </w:t>
      </w:r>
      <w:fldSimple w:instr=" SEQ Figure \* ARABIC ">
        <w:r w:rsidR="00056059">
          <w:rPr>
            <w:noProof/>
          </w:rPr>
          <w:t>4</w:t>
        </w:r>
      </w:fldSimple>
      <w:bookmarkEnd w:id="21"/>
      <w:r>
        <w:t xml:space="preserve"> - </w:t>
      </w:r>
      <w:r w:rsidRPr="00A533DD">
        <w:t>The reply screen</w:t>
      </w:r>
      <w:bookmarkEnd w:id="22"/>
    </w:p>
    <w:p w14:paraId="323DF303" w14:textId="77777777" w:rsidR="00555394" w:rsidRDefault="00555394" w:rsidP="00441670">
      <w:pPr>
        <w:pStyle w:val="Heading2"/>
      </w:pPr>
      <w:bookmarkStart w:id="23" w:name="_Toc328178413"/>
      <w:bookmarkStart w:id="24" w:name="_Toc414521905"/>
      <w:r>
        <w:t xml:space="preserve">Using the Word Processing </w:t>
      </w:r>
      <w:bookmarkEnd w:id="23"/>
      <w:r w:rsidR="00E865FA">
        <w:t>Tools</w:t>
      </w:r>
      <w:bookmarkEnd w:id="24"/>
    </w:p>
    <w:p w14:paraId="323DF304" w14:textId="77777777" w:rsidR="00035673" w:rsidRDefault="00035673" w:rsidP="00035673">
      <w:pPr>
        <w:pStyle w:val="BodyText"/>
      </w:pPr>
      <w:r>
        <w:t>Once you have created a new post or replied to an existing post, you will see an editing screen similar to</w:t>
      </w:r>
      <w:r w:rsidR="0072255C">
        <w:t xml:space="preserve"> </w:t>
      </w:r>
      <w:r w:rsidR="0072255C">
        <w:fldChar w:fldCharType="begin"/>
      </w:r>
      <w:r w:rsidR="0072255C">
        <w:instrText xml:space="preserve"> REF _Ref414522504 \h </w:instrText>
      </w:r>
      <w:r w:rsidR="0072255C">
        <w:fldChar w:fldCharType="separate"/>
      </w:r>
      <w:r w:rsidR="00056059">
        <w:t xml:space="preserve">Figure </w:t>
      </w:r>
      <w:r w:rsidR="00056059">
        <w:rPr>
          <w:noProof/>
        </w:rPr>
        <w:t>4</w:t>
      </w:r>
      <w:r w:rsidR="0072255C">
        <w:fldChar w:fldCharType="end"/>
      </w:r>
      <w:r>
        <w:t>.</w:t>
      </w:r>
    </w:p>
    <w:p w14:paraId="323DF305" w14:textId="77777777" w:rsidR="00035673" w:rsidRDefault="00035673" w:rsidP="00035673">
      <w:pPr>
        <w:pStyle w:val="Image"/>
      </w:pPr>
      <w:r>
        <w:lastRenderedPageBreak/>
        <w:drawing>
          <wp:inline distT="0" distB="0" distL="0" distR="0" wp14:anchorId="323DF396" wp14:editId="323DF397">
            <wp:extent cx="5943600" cy="4069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323DF306" w14:textId="77777777" w:rsidR="00035673" w:rsidRDefault="00035673" w:rsidP="00035673">
      <w:pPr>
        <w:pStyle w:val="Caption"/>
      </w:pPr>
      <w:bookmarkStart w:id="25" w:name="_Ref328392407"/>
      <w:bookmarkStart w:id="26" w:name="_Ref328421855"/>
      <w:bookmarkStart w:id="27" w:name="_Toc414521917"/>
      <w:r>
        <w:t xml:space="preserve">Figure </w:t>
      </w:r>
      <w:fldSimple w:instr=" SEQ Figure \* ARABIC ">
        <w:r w:rsidR="00056059">
          <w:rPr>
            <w:noProof/>
          </w:rPr>
          <w:t>5</w:t>
        </w:r>
      </w:fldSimple>
      <w:bookmarkEnd w:id="25"/>
      <w:r>
        <w:t xml:space="preserve"> - </w:t>
      </w:r>
      <w:r w:rsidRPr="00992332">
        <w:t>Numbered List of Functions</w:t>
      </w:r>
      <w:bookmarkEnd w:id="26"/>
      <w:bookmarkEnd w:id="27"/>
    </w:p>
    <w:p w14:paraId="323DF307" w14:textId="77777777" w:rsidR="00555394" w:rsidRPr="000E2B1A" w:rsidRDefault="00555394" w:rsidP="00441670">
      <w:pPr>
        <w:pStyle w:val="BodyText"/>
        <w:rPr>
          <w:rFonts w:ascii="Times New Roman" w:eastAsiaTheme="majorEastAsia" w:hAnsi="Times New Roman" w:cstheme="majorBidi"/>
          <w:b/>
          <w:bCs/>
          <w:color w:val="4F81BD" w:themeColor="accent1"/>
          <w:sz w:val="28"/>
          <w:szCs w:val="26"/>
        </w:rPr>
      </w:pPr>
      <w:bookmarkStart w:id="28" w:name="_Toc328171839"/>
      <w:bookmarkStart w:id="29" w:name="_Toc328178414"/>
      <w:r>
        <w:t xml:space="preserve">In order to allow students to express their opinions, answer questions and maintain communication, </w:t>
      </w:r>
      <w:r w:rsidR="009C0C8E">
        <w:t>common word processing functions have been included in the post editor</w:t>
      </w:r>
      <w:r>
        <w:t xml:space="preserve">. </w:t>
      </w:r>
      <w:r w:rsidR="00842BE8">
        <w:fldChar w:fldCharType="begin"/>
      </w:r>
      <w:r w:rsidR="00842BE8">
        <w:instrText xml:space="preserve"> REF _Ref328392407 \h </w:instrText>
      </w:r>
      <w:r w:rsidR="00842BE8">
        <w:fldChar w:fldCharType="separate"/>
      </w:r>
      <w:r w:rsidR="00056059">
        <w:t xml:space="preserve">Figure </w:t>
      </w:r>
      <w:r w:rsidR="00056059">
        <w:rPr>
          <w:noProof/>
        </w:rPr>
        <w:t>5</w:t>
      </w:r>
      <w:r w:rsidR="00842BE8">
        <w:fldChar w:fldCharType="end"/>
      </w:r>
      <w:r w:rsidR="009C0C8E">
        <w:t xml:space="preserve"> shows the post editor with the function numbered for easy reference</w:t>
      </w:r>
      <w:r>
        <w:t>.</w:t>
      </w:r>
      <w:bookmarkEnd w:id="28"/>
      <w:bookmarkEnd w:id="29"/>
    </w:p>
    <w:p w14:paraId="323DF308" w14:textId="77777777" w:rsidR="00555394" w:rsidRPr="001A4873" w:rsidRDefault="00555394" w:rsidP="00555394">
      <w:pPr>
        <w:pStyle w:val="ListNumber"/>
        <w:numPr>
          <w:ilvl w:val="0"/>
          <w:numId w:val="24"/>
        </w:numPr>
        <w:tabs>
          <w:tab w:val="clear" w:pos="360"/>
          <w:tab w:val="num" w:pos="3240"/>
        </w:tabs>
        <w:ind w:left="3240"/>
        <w:rPr>
          <w:rStyle w:val="ColumnHeaderChar"/>
        </w:rPr>
      </w:pPr>
      <w:r w:rsidRPr="001A4873">
        <w:rPr>
          <w:rStyle w:val="Strong"/>
        </w:rPr>
        <w:t>Post Message</w:t>
      </w:r>
      <w:r w:rsidR="0071045E" w:rsidRPr="001A4873">
        <w:rPr>
          <w:rStyle w:val="Strong"/>
        </w:rPr>
        <w:t xml:space="preserve"> – </w:t>
      </w:r>
      <w:r w:rsidR="0071045E" w:rsidRPr="00F44256">
        <w:t xml:space="preserve">Click </w:t>
      </w:r>
      <w:r w:rsidR="009C0C8E" w:rsidRPr="001A4873">
        <w:rPr>
          <w:rStyle w:val="Strong"/>
        </w:rPr>
        <w:t>Post Message</w:t>
      </w:r>
      <w:r w:rsidR="0071045E" w:rsidRPr="00F44256">
        <w:t xml:space="preserve"> </w:t>
      </w:r>
      <w:r w:rsidR="009C0C8E">
        <w:t>to post it to the forum</w:t>
      </w:r>
      <w:r w:rsidR="0071045E" w:rsidRPr="00F44256">
        <w:t>.</w:t>
      </w:r>
      <w:r w:rsidR="009C0C8E">
        <w:t xml:space="preserve"> If Auto Spell Check has been enabled in your forum preferences, a spell check will be performed. If Auto Spell Check is turned off, the message will be posted to the forum immediately.</w:t>
      </w:r>
    </w:p>
    <w:p w14:paraId="323DF309" w14:textId="77777777" w:rsidR="00555394" w:rsidRPr="00F44256" w:rsidRDefault="00555394" w:rsidP="00555394">
      <w:pPr>
        <w:pStyle w:val="ListNumber"/>
        <w:numPr>
          <w:ilvl w:val="0"/>
          <w:numId w:val="22"/>
        </w:numPr>
        <w:tabs>
          <w:tab w:val="clear" w:pos="360"/>
          <w:tab w:val="num" w:pos="3240"/>
        </w:tabs>
        <w:ind w:left="3240"/>
        <w:rPr>
          <w:b/>
        </w:rPr>
      </w:pPr>
      <w:r w:rsidRPr="001A4873">
        <w:rPr>
          <w:rStyle w:val="ColumnHeaderChar"/>
        </w:rPr>
        <w:t>Cancel Message</w:t>
      </w:r>
      <w:r w:rsidR="00F44256" w:rsidRPr="001A4873">
        <w:rPr>
          <w:rStyle w:val="ColumnHeaderChar"/>
        </w:rPr>
        <w:t xml:space="preserve"> – </w:t>
      </w:r>
      <w:r w:rsidR="00F44256" w:rsidRPr="00F44256">
        <w:t>Cancels editing of the message.</w:t>
      </w:r>
      <w:r w:rsidR="009C0C8E">
        <w:t xml:space="preserve"> The contents will be lost if the draft was not saved.</w:t>
      </w:r>
    </w:p>
    <w:p w14:paraId="323DF30A" w14:textId="77777777" w:rsidR="00555394" w:rsidRPr="00F44256" w:rsidRDefault="00555394" w:rsidP="00555394">
      <w:pPr>
        <w:pStyle w:val="ListNumber"/>
        <w:numPr>
          <w:ilvl w:val="0"/>
          <w:numId w:val="22"/>
        </w:numPr>
        <w:tabs>
          <w:tab w:val="clear" w:pos="360"/>
          <w:tab w:val="num" w:pos="3240"/>
        </w:tabs>
        <w:ind w:left="3240"/>
        <w:rPr>
          <w:b/>
        </w:rPr>
      </w:pPr>
      <w:r w:rsidRPr="001A4873">
        <w:rPr>
          <w:rStyle w:val="Strong"/>
        </w:rPr>
        <w:t>Quote Original Message</w:t>
      </w:r>
      <w:r w:rsidR="0071045E" w:rsidRPr="001A4873">
        <w:rPr>
          <w:rStyle w:val="Strong"/>
        </w:rPr>
        <w:t xml:space="preserve"> – </w:t>
      </w:r>
      <w:r w:rsidR="0071045E" w:rsidRPr="00F44256">
        <w:t>Inserts the text of the original message into your reply.</w:t>
      </w:r>
    </w:p>
    <w:p w14:paraId="323DF30B" w14:textId="77777777" w:rsidR="00555394" w:rsidRPr="00F44256" w:rsidRDefault="00555394" w:rsidP="00555394">
      <w:pPr>
        <w:pStyle w:val="ListNumber"/>
        <w:numPr>
          <w:ilvl w:val="0"/>
          <w:numId w:val="22"/>
        </w:numPr>
        <w:tabs>
          <w:tab w:val="clear" w:pos="360"/>
          <w:tab w:val="num" w:pos="3240"/>
        </w:tabs>
        <w:ind w:left="3240"/>
        <w:rPr>
          <w:b/>
        </w:rPr>
      </w:pPr>
      <w:r w:rsidRPr="001A4873">
        <w:rPr>
          <w:rStyle w:val="Strong"/>
        </w:rPr>
        <w:t>Insert Saved Signature</w:t>
      </w:r>
      <w:r w:rsidR="0071045E" w:rsidRPr="001A4873">
        <w:rPr>
          <w:rStyle w:val="Strong"/>
        </w:rPr>
        <w:t xml:space="preserve">- </w:t>
      </w:r>
      <w:r w:rsidR="0071045E" w:rsidRPr="00F44256">
        <w:rPr>
          <w:b/>
        </w:rPr>
        <w:t>I</w:t>
      </w:r>
      <w:r w:rsidR="0071045E" w:rsidRPr="00F44256">
        <w:t>nserts the text of your signature at the cursor position.</w:t>
      </w:r>
    </w:p>
    <w:p w14:paraId="323DF30C" w14:textId="77777777" w:rsidR="00555394" w:rsidRPr="00F44256" w:rsidRDefault="00555394" w:rsidP="00555394">
      <w:pPr>
        <w:pStyle w:val="ListNumber"/>
        <w:numPr>
          <w:ilvl w:val="0"/>
          <w:numId w:val="22"/>
        </w:numPr>
        <w:tabs>
          <w:tab w:val="clear" w:pos="360"/>
          <w:tab w:val="num" w:pos="3240"/>
        </w:tabs>
        <w:ind w:left="3240"/>
        <w:rPr>
          <w:b/>
        </w:rPr>
      </w:pPr>
      <w:r w:rsidRPr="001A4873">
        <w:rPr>
          <w:rStyle w:val="Strong"/>
        </w:rPr>
        <w:t>Save Draft</w:t>
      </w:r>
      <w:r w:rsidR="0071045E" w:rsidRPr="001A4873">
        <w:rPr>
          <w:rStyle w:val="Strong"/>
        </w:rPr>
        <w:t xml:space="preserve"> – </w:t>
      </w:r>
      <w:r w:rsidR="0071045E" w:rsidRPr="00F44256">
        <w:t>Save</w:t>
      </w:r>
      <w:r w:rsidR="00F44256" w:rsidRPr="00F44256">
        <w:t>s</w:t>
      </w:r>
      <w:r w:rsidR="0071045E" w:rsidRPr="00F44256">
        <w:t xml:space="preserve"> a copy of your message in My Drafts for future use. This comes in handy if you have to close the browser or otherwise navigate away from the page. Once save to My Drafts, you can return to the message and finish editing it before you actually post it to the forum.</w:t>
      </w:r>
    </w:p>
    <w:p w14:paraId="323DF30D"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lastRenderedPageBreak/>
        <w:t>Discard Draft</w:t>
      </w:r>
      <w:r w:rsidR="0071045E" w:rsidRPr="001A4873">
        <w:rPr>
          <w:rStyle w:val="Strong"/>
        </w:rPr>
        <w:t xml:space="preserve"> – </w:t>
      </w:r>
      <w:r w:rsidR="0071045E" w:rsidRPr="00F44256">
        <w:t>This button cancels editing of the post but it also removes any draft copy of the message from the My Drafts folder.</w:t>
      </w:r>
    </w:p>
    <w:p w14:paraId="323DF30E"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Subject Field</w:t>
      </w:r>
      <w:r w:rsidR="0071045E" w:rsidRPr="001A4873">
        <w:rPr>
          <w:rStyle w:val="Strong"/>
        </w:rPr>
        <w:t xml:space="preserve"> – </w:t>
      </w:r>
      <w:r w:rsidR="0071045E" w:rsidRPr="00F44256">
        <w:t>This will be filled in with the subject of a thread if you are replying to an existing post. You can edit it if you want to, but that is not required.</w:t>
      </w:r>
    </w:p>
    <w:p w14:paraId="323DF30F"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B</w:t>
      </w:r>
      <w:r w:rsidR="0071045E" w:rsidRPr="001A4873">
        <w:rPr>
          <w:rStyle w:val="Strong"/>
        </w:rPr>
        <w:t xml:space="preserve">rowse Button – </w:t>
      </w:r>
      <w:r w:rsidR="0071045E" w:rsidRPr="00F44256">
        <w:t>Click this button to browse and attach files from your computer to your post.</w:t>
      </w:r>
      <w:r w:rsidR="00E673A9">
        <w:t xml:space="preserve"> (See</w:t>
      </w:r>
      <w:r w:rsidR="009C0C8E">
        <w:t xml:space="preserve"> </w:t>
      </w:r>
      <w:r w:rsidR="009C0C8E">
        <w:fldChar w:fldCharType="begin"/>
      </w:r>
      <w:r w:rsidR="009C0C8E">
        <w:instrText xml:space="preserve"> REF _Ref329656250 \h </w:instrText>
      </w:r>
      <w:r w:rsidR="009C0C8E">
        <w:fldChar w:fldCharType="separate"/>
      </w:r>
      <w:r w:rsidR="00056059">
        <w:t>Attaching a File to a Post</w:t>
      </w:r>
      <w:r w:rsidR="009C0C8E">
        <w:fldChar w:fldCharType="end"/>
      </w:r>
      <w:r w:rsidR="00E673A9">
        <w:t xml:space="preserve"> for details on how to attach a document to your post.)</w:t>
      </w:r>
    </w:p>
    <w:p w14:paraId="323DF310"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Bold</w:t>
      </w:r>
      <w:r w:rsidR="0071045E" w:rsidRPr="001A4873">
        <w:rPr>
          <w:rStyle w:val="Strong"/>
        </w:rPr>
        <w:t xml:space="preserve"> – </w:t>
      </w:r>
      <w:r w:rsidR="00F44256" w:rsidRPr="00F44256">
        <w:t>This works just like the Bold button in a Word Processor like Microsoft Word. If the selected text is not bold, it will be formatted as bold; if it is already bold, the bold formatting will be removed. If not text is selected, clicking this button toggles bold on or off.</w:t>
      </w:r>
    </w:p>
    <w:p w14:paraId="323DF311"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Italics</w:t>
      </w:r>
      <w:r w:rsidR="0071045E" w:rsidRPr="001A4873">
        <w:rPr>
          <w:rStyle w:val="Strong"/>
        </w:rPr>
        <w:t xml:space="preserve"> – </w:t>
      </w:r>
      <w:r w:rsidR="0071045E" w:rsidRPr="00F44256">
        <w:t xml:space="preserve">The </w:t>
      </w:r>
      <w:r w:rsidR="00F44256">
        <w:t>same as bold. T</w:t>
      </w:r>
      <w:r w:rsidR="0071045E" w:rsidRPr="00F44256">
        <w:t>oggles whether or not the selected text is italic.</w:t>
      </w:r>
      <w:r w:rsidR="00F44256" w:rsidRPr="00F44256">
        <w:t xml:space="preserve"> If no text is selected, the next text typed will be formatted as italic.</w:t>
      </w:r>
    </w:p>
    <w:p w14:paraId="323DF312"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Underline</w:t>
      </w:r>
      <w:r w:rsidR="00F44256" w:rsidRPr="001A4873">
        <w:rPr>
          <w:rStyle w:val="Strong"/>
        </w:rPr>
        <w:t xml:space="preserve"> – </w:t>
      </w:r>
      <w:r w:rsidR="00F44256" w:rsidRPr="00F44256">
        <w:t xml:space="preserve">The </w:t>
      </w:r>
      <w:r w:rsidR="00F44256">
        <w:t>same as bold. T</w:t>
      </w:r>
      <w:r w:rsidR="00F44256" w:rsidRPr="00F44256">
        <w:t>oggles whether or not the selected text is</w:t>
      </w:r>
      <w:r w:rsidR="00F44256">
        <w:t xml:space="preserve"> underlined. If no text is selected, the next text typed will be underlined.</w:t>
      </w:r>
    </w:p>
    <w:p w14:paraId="323DF313"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Cross Out</w:t>
      </w:r>
      <w:r w:rsidR="00F44256" w:rsidRPr="001A4873">
        <w:rPr>
          <w:rStyle w:val="Strong"/>
        </w:rPr>
        <w:t xml:space="preserve"> – </w:t>
      </w:r>
      <w:r w:rsidR="00F44256" w:rsidRPr="00F44256">
        <w:t xml:space="preserve">The </w:t>
      </w:r>
      <w:r w:rsidR="00F44256">
        <w:t>same as bold. T</w:t>
      </w:r>
      <w:r w:rsidR="00F44256" w:rsidRPr="00F44256">
        <w:t>oggles whether or not the selected text is</w:t>
      </w:r>
      <w:r w:rsidR="00B15014">
        <w:t xml:space="preserve"> formatted with a line through it.</w:t>
      </w:r>
    </w:p>
    <w:p w14:paraId="323DF314"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Preview</w:t>
      </w:r>
      <w:r w:rsidR="00B15014" w:rsidRPr="001A4873">
        <w:rPr>
          <w:rStyle w:val="Strong"/>
        </w:rPr>
        <w:t xml:space="preserve"> – </w:t>
      </w:r>
      <w:r w:rsidR="00B15014" w:rsidRPr="00B15014">
        <w:t>Opens a new browser window or tab with the text of the reply as it will look when posted.</w:t>
      </w:r>
    </w:p>
    <w:p w14:paraId="323DF315"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Cut</w:t>
      </w:r>
      <w:r w:rsidR="00B15014" w:rsidRPr="001A4873">
        <w:rPr>
          <w:rStyle w:val="Strong"/>
        </w:rPr>
        <w:t xml:space="preserve"> – </w:t>
      </w:r>
      <w:r w:rsidR="00B15014">
        <w:t>Copies</w:t>
      </w:r>
      <w:r w:rsidR="00B15014" w:rsidRPr="00B15014">
        <w:t xml:space="preserve"> the selected text to the clipboard</w:t>
      </w:r>
      <w:r w:rsidR="00B15014">
        <w:t xml:space="preserve"> and then removed it from the post</w:t>
      </w:r>
      <w:r w:rsidR="00B15014" w:rsidRPr="00B15014">
        <w:t>. If no text is selected, there is not effect.</w:t>
      </w:r>
    </w:p>
    <w:p w14:paraId="323DF316"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Copy</w:t>
      </w:r>
      <w:r w:rsidR="00B15014" w:rsidRPr="001A4873">
        <w:rPr>
          <w:rStyle w:val="Strong"/>
        </w:rPr>
        <w:t xml:space="preserve"> –</w:t>
      </w:r>
      <w:r w:rsidR="00B15014" w:rsidRPr="00B15014">
        <w:t xml:space="preserve"> Copies the selected text to the clipboard.</w:t>
      </w:r>
    </w:p>
    <w:p w14:paraId="323DF317" w14:textId="77777777" w:rsidR="00555394" w:rsidRPr="002926A6" w:rsidRDefault="00555394" w:rsidP="00555394">
      <w:pPr>
        <w:pStyle w:val="ListNumber"/>
        <w:numPr>
          <w:ilvl w:val="0"/>
          <w:numId w:val="22"/>
        </w:numPr>
        <w:tabs>
          <w:tab w:val="clear" w:pos="360"/>
          <w:tab w:val="num" w:pos="3240"/>
        </w:tabs>
        <w:ind w:left="3240"/>
        <w:rPr>
          <w:b/>
        </w:rPr>
      </w:pPr>
      <w:r w:rsidRPr="001A4873">
        <w:rPr>
          <w:rStyle w:val="Strong"/>
        </w:rPr>
        <w:t>Paste</w:t>
      </w:r>
      <w:r w:rsidR="00B15014" w:rsidRPr="001A4873">
        <w:rPr>
          <w:rStyle w:val="Strong"/>
        </w:rPr>
        <w:t xml:space="preserve"> – </w:t>
      </w:r>
      <w:r w:rsidR="00B15014" w:rsidRPr="00B15014">
        <w:t xml:space="preserve">Pastes the current contents of the clipboard into the post. </w:t>
      </w:r>
      <w:r w:rsidR="00B15014">
        <w:t xml:space="preserve">Instead of pasting directly into the post, a dialog box will appear into which you must post your text. </w:t>
      </w:r>
      <w:r w:rsidR="00D81FDA">
        <w:t>(</w:t>
      </w:r>
      <w:r w:rsidR="00B15014">
        <w:t xml:space="preserve">See </w:t>
      </w:r>
      <w:r w:rsidR="00D81FDA">
        <w:fldChar w:fldCharType="begin"/>
      </w:r>
      <w:r w:rsidR="00D81FDA">
        <w:instrText xml:space="preserve"> REF _Ref328397721 \h </w:instrText>
      </w:r>
      <w:r w:rsidR="00D81FDA">
        <w:fldChar w:fldCharType="separate"/>
      </w:r>
      <w:r w:rsidR="00056059">
        <w:t xml:space="preserve">Figure </w:t>
      </w:r>
      <w:r w:rsidR="00056059">
        <w:rPr>
          <w:noProof/>
        </w:rPr>
        <w:t>6</w:t>
      </w:r>
      <w:r w:rsidR="00D81FDA">
        <w:fldChar w:fldCharType="end"/>
      </w:r>
      <w:r w:rsidR="00D81FDA">
        <w:t>.</w:t>
      </w:r>
      <w:r w:rsidR="00B15014">
        <w:t>)</w:t>
      </w:r>
      <w:r w:rsidR="00D81FDA">
        <w:t xml:space="preserve"> </w:t>
      </w:r>
      <w:r w:rsidR="00B15014">
        <w:t>It is actually faster to use the keyboard shortcut Ctrl-V, which pastes the contents of the clipboard directly into memory. Any formatting applied to the contents of the clipboard will be retained in either case.</w:t>
      </w:r>
    </w:p>
    <w:p w14:paraId="323DF318" w14:textId="77777777" w:rsidR="002926A6" w:rsidRDefault="002926A6" w:rsidP="002926A6">
      <w:pPr>
        <w:pStyle w:val="Image"/>
      </w:pPr>
      <w:r>
        <w:lastRenderedPageBreak/>
        <w:drawing>
          <wp:inline distT="0" distB="0" distL="0" distR="0" wp14:anchorId="323DF398" wp14:editId="323DF399">
            <wp:extent cx="3557016" cy="32004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_Dialogue.png"/>
                    <pic:cNvPicPr/>
                  </pic:nvPicPr>
                  <pic:blipFill>
                    <a:blip r:embed="rId14">
                      <a:extLst>
                        <a:ext uri="{28A0092B-C50C-407E-A947-70E740481C1C}">
                          <a14:useLocalDpi xmlns:a14="http://schemas.microsoft.com/office/drawing/2010/main" val="0"/>
                        </a:ext>
                      </a:extLst>
                    </a:blip>
                    <a:stretch>
                      <a:fillRect/>
                    </a:stretch>
                  </pic:blipFill>
                  <pic:spPr>
                    <a:xfrm>
                      <a:off x="0" y="0"/>
                      <a:ext cx="3557016" cy="3200400"/>
                    </a:xfrm>
                    <a:prstGeom prst="rect">
                      <a:avLst/>
                    </a:prstGeom>
                  </pic:spPr>
                </pic:pic>
              </a:graphicData>
            </a:graphic>
          </wp:inline>
        </w:drawing>
      </w:r>
    </w:p>
    <w:p w14:paraId="323DF319" w14:textId="77777777" w:rsidR="002926A6" w:rsidRDefault="002926A6" w:rsidP="002926A6">
      <w:pPr>
        <w:pStyle w:val="Caption"/>
      </w:pPr>
      <w:bookmarkStart w:id="30" w:name="_Ref328397721"/>
      <w:bookmarkStart w:id="31" w:name="_Toc414521918"/>
      <w:r>
        <w:t xml:space="preserve">Figure </w:t>
      </w:r>
      <w:fldSimple w:instr=" SEQ Figure \* ARABIC ">
        <w:r w:rsidR="00056059">
          <w:rPr>
            <w:noProof/>
          </w:rPr>
          <w:t>6</w:t>
        </w:r>
      </w:fldSimple>
      <w:bookmarkEnd w:id="30"/>
      <w:r>
        <w:t xml:space="preserve"> - The Paste dialog box.</w:t>
      </w:r>
      <w:bookmarkEnd w:id="31"/>
    </w:p>
    <w:p w14:paraId="323DF31A"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Paste as Plain Text</w:t>
      </w:r>
      <w:r w:rsidR="00B15014">
        <w:t xml:space="preserve"> – Pastes the contents of the clipboard as plain text with no special formatting.</w:t>
      </w:r>
      <w:r w:rsidR="00D81FDA">
        <w:t xml:space="preserve"> Once again, the paste dialog box will appear.</w:t>
      </w:r>
      <w:r w:rsidR="000B3548">
        <w:t xml:space="preserve"> The only difference is the title which would be “Paste as Plain Text.”</w:t>
      </w:r>
      <w:r w:rsidR="00D81FDA">
        <w:t xml:space="preserve"> (See </w:t>
      </w:r>
      <w:r w:rsidR="00D81FDA">
        <w:fldChar w:fldCharType="begin"/>
      </w:r>
      <w:r w:rsidR="00D81FDA">
        <w:instrText xml:space="preserve"> REF _Ref328397721 \h </w:instrText>
      </w:r>
      <w:r w:rsidR="00D81FDA">
        <w:fldChar w:fldCharType="separate"/>
      </w:r>
      <w:r w:rsidR="00056059">
        <w:t xml:space="preserve">Figure </w:t>
      </w:r>
      <w:r w:rsidR="00056059">
        <w:rPr>
          <w:noProof/>
        </w:rPr>
        <w:t>6</w:t>
      </w:r>
      <w:r w:rsidR="00D81FDA">
        <w:fldChar w:fldCharType="end"/>
      </w:r>
      <w:r w:rsidR="00D81FDA">
        <w:t>.)</w:t>
      </w:r>
    </w:p>
    <w:p w14:paraId="323DF31B" w14:textId="77777777" w:rsidR="00555394" w:rsidRPr="001A4873" w:rsidRDefault="00555394" w:rsidP="00D81FDA">
      <w:pPr>
        <w:pStyle w:val="ListNumber"/>
        <w:numPr>
          <w:ilvl w:val="0"/>
          <w:numId w:val="22"/>
        </w:numPr>
        <w:tabs>
          <w:tab w:val="clear" w:pos="360"/>
          <w:tab w:val="num" w:pos="3240"/>
        </w:tabs>
        <w:ind w:left="3240"/>
        <w:rPr>
          <w:rStyle w:val="Strong"/>
        </w:rPr>
      </w:pPr>
      <w:r w:rsidRPr="001A4873">
        <w:rPr>
          <w:rStyle w:val="Strong"/>
        </w:rPr>
        <w:t>Paste from Microsoft Word</w:t>
      </w:r>
      <w:r w:rsidR="00D81FDA">
        <w:t xml:space="preserve"> - Pastes the contents of the clipboard as plain text with no special formatting. Special Microsoft Word formatting will be removed. Once again, the paste dialog box will appear. </w:t>
      </w:r>
      <w:r w:rsidR="000B3548">
        <w:t xml:space="preserve">The only difference is the title which would be “Paste from Word.” </w:t>
      </w:r>
      <w:r w:rsidR="00D81FDA">
        <w:t xml:space="preserve">(See </w:t>
      </w:r>
      <w:r w:rsidR="00D81FDA">
        <w:fldChar w:fldCharType="begin"/>
      </w:r>
      <w:r w:rsidR="00D81FDA">
        <w:instrText xml:space="preserve"> REF _Ref328397721 \h </w:instrText>
      </w:r>
      <w:r w:rsidR="00D81FDA">
        <w:fldChar w:fldCharType="separate"/>
      </w:r>
      <w:r w:rsidR="00056059">
        <w:t xml:space="preserve">Figure </w:t>
      </w:r>
      <w:r w:rsidR="00056059">
        <w:rPr>
          <w:noProof/>
        </w:rPr>
        <w:t>6</w:t>
      </w:r>
      <w:r w:rsidR="00D81FDA">
        <w:fldChar w:fldCharType="end"/>
      </w:r>
      <w:r w:rsidR="00D81FDA">
        <w:t>.)</w:t>
      </w:r>
    </w:p>
    <w:p w14:paraId="323DF31C"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Print Post</w:t>
      </w:r>
      <w:r w:rsidR="00D81FDA">
        <w:t xml:space="preserve"> – Prints the contents of the editor.</w:t>
      </w:r>
    </w:p>
    <w:p w14:paraId="323DF31D" w14:textId="77777777" w:rsidR="002926A6" w:rsidRPr="001A4873" w:rsidRDefault="00555394" w:rsidP="002926A6">
      <w:pPr>
        <w:pStyle w:val="ListNumber"/>
        <w:numPr>
          <w:ilvl w:val="0"/>
          <w:numId w:val="22"/>
        </w:numPr>
        <w:tabs>
          <w:tab w:val="clear" w:pos="360"/>
          <w:tab w:val="num" w:pos="3240"/>
        </w:tabs>
        <w:ind w:left="3240"/>
        <w:rPr>
          <w:rStyle w:val="Strong"/>
        </w:rPr>
      </w:pPr>
      <w:r w:rsidRPr="001A4873">
        <w:rPr>
          <w:rStyle w:val="Strong"/>
        </w:rPr>
        <w:t>Spell Check</w:t>
      </w:r>
      <w:r w:rsidR="00D81FDA">
        <w:t xml:space="preserve"> – Checks the spelling of what you have written. This will be done automatically when you post your message, but you can use this button to perform the spell check without posting the message.</w:t>
      </w:r>
      <w:r w:rsidR="003928D0">
        <w:t xml:space="preserve"> See </w:t>
      </w:r>
      <w:r w:rsidR="003928D0">
        <w:fldChar w:fldCharType="begin"/>
      </w:r>
      <w:r w:rsidR="003928D0">
        <w:instrText xml:space="preserve"> REF _Ref328419865 \h </w:instrText>
      </w:r>
      <w:r w:rsidR="003928D0">
        <w:fldChar w:fldCharType="separate"/>
      </w:r>
      <w:r w:rsidR="00056059" w:rsidRPr="00645EE6">
        <w:t>Spell Checking your Post</w:t>
      </w:r>
      <w:r w:rsidR="003928D0">
        <w:fldChar w:fldCharType="end"/>
      </w:r>
      <w:r w:rsidR="003928D0">
        <w:t xml:space="preserve"> for details on using the Spell Checker.</w:t>
      </w:r>
    </w:p>
    <w:p w14:paraId="323DF31E"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Undo</w:t>
      </w:r>
      <w:r w:rsidR="00D81FDA">
        <w:t xml:space="preserve"> – Undo the last action you performed on the contents of the text box.</w:t>
      </w:r>
    </w:p>
    <w:p w14:paraId="323DF31F"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Redo</w:t>
      </w:r>
      <w:r w:rsidR="00D81FDA">
        <w:t xml:space="preserve"> – Redo the last thing that you undid using the </w:t>
      </w:r>
      <w:r w:rsidR="00D81FDA" w:rsidRPr="00D81FDA">
        <w:rPr>
          <w:b/>
        </w:rPr>
        <w:t>Undo</w:t>
      </w:r>
      <w:r w:rsidR="00D81FDA">
        <w:t xml:space="preserve"> button.</w:t>
      </w:r>
    </w:p>
    <w:p w14:paraId="323DF320" w14:textId="77777777" w:rsidR="00555394" w:rsidRPr="002926A6" w:rsidRDefault="00555394" w:rsidP="00555394">
      <w:pPr>
        <w:pStyle w:val="ListNumber"/>
        <w:numPr>
          <w:ilvl w:val="0"/>
          <w:numId w:val="22"/>
        </w:numPr>
        <w:tabs>
          <w:tab w:val="clear" w:pos="360"/>
          <w:tab w:val="num" w:pos="3240"/>
        </w:tabs>
        <w:ind w:left="3240"/>
        <w:rPr>
          <w:b/>
        </w:rPr>
      </w:pPr>
      <w:r w:rsidRPr="001A4873">
        <w:rPr>
          <w:rStyle w:val="Strong"/>
        </w:rPr>
        <w:t>Find</w:t>
      </w:r>
      <w:r w:rsidR="00D81FDA">
        <w:t xml:space="preserve"> – Pops up a dialog box into which you can type the text you wish to find. The checkboxes will allow you to optionally match the case of the found text to what you have typed into the dialog box. You can also elect to match whole words only so that “for” will only match the word “for” but not “force”, “enforce”, or “fortune”. </w:t>
      </w:r>
    </w:p>
    <w:p w14:paraId="323DF321" w14:textId="77777777" w:rsidR="002926A6" w:rsidRDefault="002926A6" w:rsidP="002926A6">
      <w:pPr>
        <w:pStyle w:val="Image"/>
      </w:pPr>
      <w:r>
        <w:lastRenderedPageBreak/>
        <w:drawing>
          <wp:inline distT="0" distB="0" distL="0" distR="0" wp14:anchorId="323DF39A" wp14:editId="323DF39B">
            <wp:extent cx="3529584"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_Dialog.png"/>
                    <pic:cNvPicPr/>
                  </pic:nvPicPr>
                  <pic:blipFill>
                    <a:blip r:embed="rId15">
                      <a:extLst>
                        <a:ext uri="{28A0092B-C50C-407E-A947-70E740481C1C}">
                          <a14:useLocalDpi xmlns:a14="http://schemas.microsoft.com/office/drawing/2010/main" val="0"/>
                        </a:ext>
                      </a:extLst>
                    </a:blip>
                    <a:stretch>
                      <a:fillRect/>
                    </a:stretch>
                  </pic:blipFill>
                  <pic:spPr>
                    <a:xfrm>
                      <a:off x="0" y="0"/>
                      <a:ext cx="3529584" cy="2514600"/>
                    </a:xfrm>
                    <a:prstGeom prst="rect">
                      <a:avLst/>
                    </a:prstGeom>
                  </pic:spPr>
                </pic:pic>
              </a:graphicData>
            </a:graphic>
          </wp:inline>
        </w:drawing>
      </w:r>
    </w:p>
    <w:p w14:paraId="323DF322" w14:textId="77777777" w:rsidR="002926A6" w:rsidRPr="00D81FDA" w:rsidRDefault="002926A6" w:rsidP="002926A6">
      <w:pPr>
        <w:pStyle w:val="Caption"/>
      </w:pPr>
      <w:bookmarkStart w:id="32" w:name="_Toc414521919"/>
      <w:r>
        <w:t xml:space="preserve">Figure </w:t>
      </w:r>
      <w:fldSimple w:instr=" SEQ Figure \* ARABIC ">
        <w:r w:rsidR="00056059">
          <w:rPr>
            <w:noProof/>
          </w:rPr>
          <w:t>7</w:t>
        </w:r>
      </w:fldSimple>
      <w:r>
        <w:t xml:space="preserve"> - The Find dialog box.</w:t>
      </w:r>
      <w:bookmarkEnd w:id="32"/>
    </w:p>
    <w:p w14:paraId="323DF323" w14:textId="77777777" w:rsidR="002926A6" w:rsidRPr="00F44256" w:rsidRDefault="002926A6" w:rsidP="002926A6">
      <w:pPr>
        <w:pStyle w:val="Image"/>
      </w:pPr>
    </w:p>
    <w:p w14:paraId="323DF324" w14:textId="77777777" w:rsidR="00555394" w:rsidRDefault="00555394" w:rsidP="00555394">
      <w:pPr>
        <w:pStyle w:val="ListNumber"/>
        <w:numPr>
          <w:ilvl w:val="0"/>
          <w:numId w:val="22"/>
        </w:numPr>
        <w:tabs>
          <w:tab w:val="clear" w:pos="360"/>
          <w:tab w:val="num" w:pos="3240"/>
        </w:tabs>
        <w:ind w:left="3240"/>
        <w:rPr>
          <w:b/>
        </w:rPr>
      </w:pPr>
      <w:r w:rsidRPr="001A4873">
        <w:rPr>
          <w:rStyle w:val="Strong"/>
        </w:rPr>
        <w:t>Replace</w:t>
      </w:r>
      <w:r w:rsidR="002F0522">
        <w:t xml:space="preserve"> –Once you have entered the text for which you wish to search and the text with which to replace it, click </w:t>
      </w:r>
      <w:r w:rsidR="002F0522" w:rsidRPr="001A4873">
        <w:rPr>
          <w:rStyle w:val="Strong"/>
        </w:rPr>
        <w:t>Replace</w:t>
      </w:r>
      <w:r w:rsidR="002F0522">
        <w:t xml:space="preserve"> to find the next instance and replace it. Click Replace All to find and replaces all instances of the search text in your post.</w:t>
      </w:r>
      <w:r w:rsidR="002F0522">
        <w:br/>
      </w:r>
      <w:r w:rsidR="002F0522">
        <w:br/>
        <w:t xml:space="preserve">As with Find, you can </w:t>
      </w:r>
      <w:r w:rsidR="00F24E67">
        <w:t>match the case to what you have typed and you can also choose to find whole words only.</w:t>
      </w:r>
    </w:p>
    <w:p w14:paraId="323DF325" w14:textId="77777777" w:rsidR="002F0522" w:rsidRDefault="002F0522" w:rsidP="002F0522">
      <w:pPr>
        <w:pStyle w:val="Image"/>
        <w:keepNext/>
      </w:pPr>
      <w:r>
        <w:drawing>
          <wp:inline distT="0" distB="0" distL="0" distR="0" wp14:anchorId="323DF39C" wp14:editId="323DF39D">
            <wp:extent cx="3355848"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_Dialog.png"/>
                    <pic:cNvPicPr/>
                  </pic:nvPicPr>
                  <pic:blipFill>
                    <a:blip r:embed="rId16">
                      <a:extLst>
                        <a:ext uri="{28A0092B-C50C-407E-A947-70E740481C1C}">
                          <a14:useLocalDpi xmlns:a14="http://schemas.microsoft.com/office/drawing/2010/main" val="0"/>
                        </a:ext>
                      </a:extLst>
                    </a:blip>
                    <a:stretch>
                      <a:fillRect/>
                    </a:stretch>
                  </pic:blipFill>
                  <pic:spPr>
                    <a:xfrm>
                      <a:off x="0" y="0"/>
                      <a:ext cx="3355848" cy="2514600"/>
                    </a:xfrm>
                    <a:prstGeom prst="rect">
                      <a:avLst/>
                    </a:prstGeom>
                  </pic:spPr>
                </pic:pic>
              </a:graphicData>
            </a:graphic>
          </wp:inline>
        </w:drawing>
      </w:r>
    </w:p>
    <w:p w14:paraId="323DF326" w14:textId="77777777" w:rsidR="002F0522" w:rsidRPr="00F44256" w:rsidRDefault="002F0522" w:rsidP="002F0522">
      <w:pPr>
        <w:pStyle w:val="Caption"/>
        <w:jc w:val="left"/>
        <w:rPr>
          <w:b w:val="0"/>
        </w:rPr>
      </w:pPr>
      <w:bookmarkStart w:id="33" w:name="_Toc414521920"/>
      <w:r>
        <w:t xml:space="preserve">Figure </w:t>
      </w:r>
      <w:fldSimple w:instr=" SEQ Figure \* ARABIC ">
        <w:r w:rsidR="00056059">
          <w:rPr>
            <w:noProof/>
          </w:rPr>
          <w:t>8</w:t>
        </w:r>
      </w:fldSimple>
      <w:r>
        <w:t xml:space="preserve"> - The Replace dialog box.</w:t>
      </w:r>
      <w:bookmarkEnd w:id="33"/>
    </w:p>
    <w:p w14:paraId="323DF327"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Select All</w:t>
      </w:r>
      <w:r w:rsidR="00D81FDA">
        <w:t xml:space="preserve"> – Selects all of the text in the post.</w:t>
      </w:r>
    </w:p>
    <w:p w14:paraId="323DF328"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Remove Format</w:t>
      </w:r>
      <w:r w:rsidR="00D81FDA" w:rsidRPr="001A4873">
        <w:rPr>
          <w:rStyle w:val="Strong"/>
        </w:rPr>
        <w:t xml:space="preserve"> </w:t>
      </w:r>
      <w:r w:rsidR="00D81FDA">
        <w:t>– Removes any special formatting from the selected text.</w:t>
      </w:r>
    </w:p>
    <w:p w14:paraId="323DF329"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lastRenderedPageBreak/>
        <w:t>Text Color</w:t>
      </w:r>
      <w:r w:rsidR="00D81FDA">
        <w:t xml:space="preserve"> – Sets the color of the selected text. If no text is selected, any text typed will have the newly selected color applied to it.</w:t>
      </w:r>
    </w:p>
    <w:p w14:paraId="323DF32A" w14:textId="77777777" w:rsidR="00555394" w:rsidRPr="001A4873" w:rsidRDefault="00F24E67" w:rsidP="00555394">
      <w:pPr>
        <w:pStyle w:val="ListNumber"/>
        <w:numPr>
          <w:ilvl w:val="0"/>
          <w:numId w:val="22"/>
        </w:numPr>
        <w:tabs>
          <w:tab w:val="clear" w:pos="360"/>
          <w:tab w:val="num" w:pos="3240"/>
        </w:tabs>
        <w:ind w:left="3240"/>
        <w:rPr>
          <w:rStyle w:val="Strong"/>
        </w:rPr>
      </w:pPr>
      <w:r w:rsidRPr="001A4873">
        <w:rPr>
          <w:rStyle w:val="Strong"/>
        </w:rPr>
        <w:t>Background Color</w:t>
      </w:r>
      <w:r>
        <w:t xml:space="preserve"> – Sets the background color of the selected text. If not text is selected, any text typed will have the newly selected background color applied to it.</w:t>
      </w:r>
    </w:p>
    <w:p w14:paraId="323DF32B" w14:textId="77777777" w:rsidR="00F75675" w:rsidRPr="00F75675" w:rsidRDefault="00F75675" w:rsidP="00F75675">
      <w:pPr>
        <w:pStyle w:val="ListNumber"/>
        <w:numPr>
          <w:ilvl w:val="0"/>
          <w:numId w:val="22"/>
        </w:numPr>
        <w:tabs>
          <w:tab w:val="clear" w:pos="360"/>
          <w:tab w:val="num" w:pos="3240"/>
        </w:tabs>
        <w:ind w:left="3240"/>
        <w:rPr>
          <w:b/>
        </w:rPr>
      </w:pPr>
      <w:r w:rsidRPr="001A4873">
        <w:rPr>
          <w:rStyle w:val="Strong"/>
        </w:rPr>
        <w:t>Insert/Edit Table</w:t>
      </w:r>
      <w:r>
        <w:t xml:space="preserve"> – Allows you to insert a table into your post or edit the properties of an existing table. When you click this button, a dialog box will appear allowing you to define the properties of your table as shown in </w:t>
      </w:r>
      <w:r>
        <w:fldChar w:fldCharType="begin"/>
      </w:r>
      <w:r>
        <w:instrText xml:space="preserve"> REF _Ref328399931 \h </w:instrText>
      </w:r>
      <w:r>
        <w:fldChar w:fldCharType="separate"/>
      </w:r>
      <w:r w:rsidR="00056059">
        <w:t xml:space="preserve">Figure </w:t>
      </w:r>
      <w:r w:rsidR="00056059">
        <w:rPr>
          <w:noProof/>
        </w:rPr>
        <w:t>9</w:t>
      </w:r>
      <w:r>
        <w:fldChar w:fldCharType="end"/>
      </w:r>
      <w:r>
        <w:t>.</w:t>
      </w:r>
    </w:p>
    <w:p w14:paraId="323DF32C" w14:textId="77777777" w:rsidR="00F75675" w:rsidRDefault="00F75675" w:rsidP="00F75675">
      <w:pPr>
        <w:pStyle w:val="Image"/>
        <w:keepNext/>
      </w:pPr>
      <w:r>
        <w:drawing>
          <wp:inline distT="0" distB="0" distL="0" distR="0" wp14:anchorId="323DF39E" wp14:editId="323DF39F">
            <wp:extent cx="4828032"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4828032" cy="2743200"/>
                    </a:xfrm>
                    <a:prstGeom prst="rect">
                      <a:avLst/>
                    </a:prstGeom>
                  </pic:spPr>
                </pic:pic>
              </a:graphicData>
            </a:graphic>
          </wp:inline>
        </w:drawing>
      </w:r>
    </w:p>
    <w:p w14:paraId="323DF32D" w14:textId="77777777" w:rsidR="00F75675" w:rsidRPr="00F75675" w:rsidRDefault="00F75675" w:rsidP="00F75675">
      <w:pPr>
        <w:pStyle w:val="Caption"/>
        <w:jc w:val="left"/>
      </w:pPr>
      <w:bookmarkStart w:id="34" w:name="_Ref328399931"/>
      <w:bookmarkStart w:id="35" w:name="_Toc414521921"/>
      <w:r>
        <w:t xml:space="preserve">Figure </w:t>
      </w:r>
      <w:fldSimple w:instr=" SEQ Figure \* ARABIC ">
        <w:r w:rsidR="00056059">
          <w:rPr>
            <w:noProof/>
          </w:rPr>
          <w:t>9</w:t>
        </w:r>
      </w:fldSimple>
      <w:bookmarkEnd w:id="34"/>
      <w:r>
        <w:t xml:space="preserve"> - The Table Properties dialog box.</w:t>
      </w:r>
      <w:bookmarkEnd w:id="35"/>
    </w:p>
    <w:p w14:paraId="323DF32E"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Insert Horizontal Line</w:t>
      </w:r>
      <w:r w:rsidR="00F75675">
        <w:t xml:space="preserve"> – Inserts a horizontal line into your post.</w:t>
      </w:r>
    </w:p>
    <w:p w14:paraId="323DF32F"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Insert Page Break</w:t>
      </w:r>
      <w:r w:rsidR="00F75675">
        <w:t xml:space="preserve"> – Inserts a page break into your post. A page break appears in the edit</w:t>
      </w:r>
      <w:r w:rsidR="00E42536">
        <w:t xml:space="preserve"> box as a light blue, double line and will not create an actual page break until you print the post.</w:t>
      </w:r>
    </w:p>
    <w:p w14:paraId="323DF330"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Help with Spell Check</w:t>
      </w:r>
      <w:r w:rsidR="00E42536">
        <w:t xml:space="preserve"> – Opens a separate window with help for using the spell checker.</w:t>
      </w:r>
    </w:p>
    <w:p w14:paraId="323DF331"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Word Count</w:t>
      </w:r>
      <w:r w:rsidR="00E42536" w:rsidRPr="001A4873">
        <w:rPr>
          <w:rStyle w:val="Strong"/>
        </w:rPr>
        <w:t>/Char</w:t>
      </w:r>
      <w:r w:rsidR="00E42536">
        <w:t xml:space="preserve"> – Shows the number of words and the number of characters in your post.</w:t>
      </w:r>
    </w:p>
    <w:p w14:paraId="323DF332" w14:textId="77777777" w:rsidR="00555394" w:rsidRPr="001A4873" w:rsidRDefault="00E42536" w:rsidP="00555394">
      <w:pPr>
        <w:pStyle w:val="ListNumber"/>
        <w:numPr>
          <w:ilvl w:val="0"/>
          <w:numId w:val="22"/>
        </w:numPr>
        <w:tabs>
          <w:tab w:val="clear" w:pos="360"/>
          <w:tab w:val="num" w:pos="3240"/>
        </w:tabs>
        <w:ind w:left="3240"/>
        <w:rPr>
          <w:rStyle w:val="Strong"/>
        </w:rPr>
      </w:pPr>
      <w:r w:rsidRPr="001A4873">
        <w:rPr>
          <w:rStyle w:val="Strong"/>
        </w:rPr>
        <w:t>Format Dropd</w:t>
      </w:r>
      <w:r w:rsidR="00555394" w:rsidRPr="001A4873">
        <w:rPr>
          <w:rStyle w:val="Strong"/>
        </w:rPr>
        <w:t>own</w:t>
      </w:r>
      <w:r w:rsidRPr="001A4873">
        <w:rPr>
          <w:rStyle w:val="Strong"/>
        </w:rPr>
        <w:t xml:space="preserve"> List</w:t>
      </w:r>
      <w:r>
        <w:t xml:space="preserve"> – Allows you to select from a few pre-defined formats for the current paragraph. There are 10 pre-defined formats: Normal, Heading 1 through Heading 6, Formatted, and Address. The default format is Normal.</w:t>
      </w:r>
    </w:p>
    <w:p w14:paraId="323DF333" w14:textId="77777777" w:rsidR="00555394" w:rsidRPr="001A4873" w:rsidRDefault="00E42536" w:rsidP="00555394">
      <w:pPr>
        <w:pStyle w:val="ListNumber"/>
        <w:numPr>
          <w:ilvl w:val="0"/>
          <w:numId w:val="22"/>
        </w:numPr>
        <w:tabs>
          <w:tab w:val="clear" w:pos="360"/>
          <w:tab w:val="num" w:pos="3240"/>
        </w:tabs>
        <w:ind w:left="3240"/>
        <w:rPr>
          <w:rStyle w:val="Strong"/>
        </w:rPr>
      </w:pPr>
      <w:r w:rsidRPr="001A4873">
        <w:rPr>
          <w:rStyle w:val="Strong"/>
        </w:rPr>
        <w:t>Font Dropd</w:t>
      </w:r>
      <w:r w:rsidR="00555394" w:rsidRPr="001A4873">
        <w:rPr>
          <w:rStyle w:val="Strong"/>
        </w:rPr>
        <w:t>own</w:t>
      </w:r>
      <w:r w:rsidRPr="001A4873">
        <w:rPr>
          <w:rStyle w:val="Strong"/>
        </w:rPr>
        <w:t xml:space="preserve"> List</w:t>
      </w:r>
      <w:r>
        <w:t xml:space="preserve"> – Allows you to pick the font for the selected text. If no text is selected, the next text typed will be formatted using the selected font. Note that not all of the fonts on your computer will be made available. There are only six fonts: Arial, Comic Sans, Courier New, Tahoma, Times New Roman, and Verdana. The default font is Verdana.</w:t>
      </w:r>
    </w:p>
    <w:p w14:paraId="323DF334"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lastRenderedPageBreak/>
        <w:t>Font Size drop down</w:t>
      </w:r>
      <w:r w:rsidR="00E42536">
        <w:t xml:space="preserve"> – Allows you to select a font size from xx-small to xx-large.</w:t>
      </w:r>
    </w:p>
    <w:p w14:paraId="323DF335"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Numbered List</w:t>
      </w:r>
      <w:r w:rsidR="00E42536" w:rsidRPr="001A4873">
        <w:rPr>
          <w:rStyle w:val="Strong"/>
        </w:rPr>
        <w:t xml:space="preserve"> </w:t>
      </w:r>
      <w:r w:rsidR="00E42536">
        <w:t>– Toggles the format of the current paragraph to and from a numbered list.</w:t>
      </w:r>
    </w:p>
    <w:p w14:paraId="323DF336"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Bulleted List</w:t>
      </w:r>
      <w:r w:rsidR="00E42536" w:rsidRPr="001A4873">
        <w:rPr>
          <w:rStyle w:val="Strong"/>
        </w:rPr>
        <w:t xml:space="preserve"> – </w:t>
      </w:r>
      <w:r w:rsidR="00E42536">
        <w:t>Toggles the format of the current paragraph to and from a bulleted list.</w:t>
      </w:r>
    </w:p>
    <w:p w14:paraId="323DF337"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Left Justify</w:t>
      </w:r>
      <w:r w:rsidR="00E42536">
        <w:t xml:space="preserve"> – L</w:t>
      </w:r>
      <w:r w:rsidR="00441670">
        <w:t>eft-</w:t>
      </w:r>
      <w:r w:rsidR="00E42536">
        <w:t>aligns the text of the current paragraph.</w:t>
      </w:r>
    </w:p>
    <w:p w14:paraId="323DF338"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Center Justify</w:t>
      </w:r>
      <w:r w:rsidR="00E42536">
        <w:t xml:space="preserve"> – Centers the text of the current paragraph.</w:t>
      </w:r>
    </w:p>
    <w:p w14:paraId="323DF339"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 xml:space="preserve">Right Justify </w:t>
      </w:r>
      <w:r w:rsidR="00441670">
        <w:t>– Right-aligns the text of the current paragraph.</w:t>
      </w:r>
    </w:p>
    <w:p w14:paraId="323DF33A" w14:textId="77777777" w:rsidR="00555394" w:rsidRPr="001A4873" w:rsidRDefault="00555394" w:rsidP="00555394">
      <w:pPr>
        <w:pStyle w:val="ListNumber"/>
        <w:numPr>
          <w:ilvl w:val="0"/>
          <w:numId w:val="22"/>
        </w:numPr>
        <w:tabs>
          <w:tab w:val="clear" w:pos="360"/>
          <w:tab w:val="num" w:pos="3240"/>
        </w:tabs>
        <w:ind w:left="3240"/>
        <w:rPr>
          <w:rStyle w:val="Strong"/>
        </w:rPr>
      </w:pPr>
      <w:r w:rsidRPr="001A4873">
        <w:rPr>
          <w:rStyle w:val="Strong"/>
        </w:rPr>
        <w:t>Block Justify</w:t>
      </w:r>
      <w:r w:rsidR="00441670">
        <w:t xml:space="preserve"> – Formats the text of the current paragraph so that both margins are aligned by adding additional spaces between words.</w:t>
      </w:r>
    </w:p>
    <w:p w14:paraId="323DF33B" w14:textId="77777777" w:rsidR="00555394" w:rsidRPr="00441670" w:rsidRDefault="00555394" w:rsidP="00555394">
      <w:pPr>
        <w:pStyle w:val="ListNumber"/>
        <w:numPr>
          <w:ilvl w:val="0"/>
          <w:numId w:val="22"/>
        </w:numPr>
        <w:tabs>
          <w:tab w:val="clear" w:pos="360"/>
          <w:tab w:val="num" w:pos="3240"/>
        </w:tabs>
        <w:ind w:left="3240"/>
        <w:rPr>
          <w:b/>
        </w:rPr>
      </w:pPr>
      <w:r w:rsidRPr="001A4873">
        <w:rPr>
          <w:rStyle w:val="Strong"/>
        </w:rPr>
        <w:t>Insert a Smiley</w:t>
      </w:r>
      <w:r w:rsidR="00441670">
        <w:t xml:space="preserve"> – Pops up a list of all the possible smiley faces. Click on one to insert it at the current cursor position as in </w:t>
      </w:r>
      <w:r w:rsidR="00441670">
        <w:fldChar w:fldCharType="begin"/>
      </w:r>
      <w:r w:rsidR="00441670">
        <w:instrText xml:space="preserve"> REF _Ref328401106 \h </w:instrText>
      </w:r>
      <w:r w:rsidR="00441670">
        <w:fldChar w:fldCharType="separate"/>
      </w:r>
      <w:r w:rsidR="00056059">
        <w:t xml:space="preserve">Figure </w:t>
      </w:r>
      <w:r w:rsidR="00056059">
        <w:rPr>
          <w:noProof/>
        </w:rPr>
        <w:t>10</w:t>
      </w:r>
      <w:r w:rsidR="00441670">
        <w:fldChar w:fldCharType="end"/>
      </w:r>
      <w:r w:rsidR="00441670">
        <w:t>.</w:t>
      </w:r>
    </w:p>
    <w:p w14:paraId="323DF33C" w14:textId="77777777" w:rsidR="00441670" w:rsidRDefault="00441670" w:rsidP="00441670">
      <w:pPr>
        <w:pStyle w:val="Image"/>
        <w:keepNext/>
      </w:pPr>
      <w:r>
        <w:drawing>
          <wp:inline distT="0" distB="0" distL="0" distR="0" wp14:anchorId="323DF3A0" wp14:editId="323DF3A1">
            <wp:extent cx="3090672"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dialog.png"/>
                    <pic:cNvPicPr/>
                  </pic:nvPicPr>
                  <pic:blipFill>
                    <a:blip r:embed="rId18">
                      <a:extLst>
                        <a:ext uri="{28A0092B-C50C-407E-A947-70E740481C1C}">
                          <a14:useLocalDpi xmlns:a14="http://schemas.microsoft.com/office/drawing/2010/main" val="0"/>
                        </a:ext>
                      </a:extLst>
                    </a:blip>
                    <a:stretch>
                      <a:fillRect/>
                    </a:stretch>
                  </pic:blipFill>
                  <pic:spPr>
                    <a:xfrm>
                      <a:off x="0" y="0"/>
                      <a:ext cx="3090672" cy="3200400"/>
                    </a:xfrm>
                    <a:prstGeom prst="rect">
                      <a:avLst/>
                    </a:prstGeom>
                  </pic:spPr>
                </pic:pic>
              </a:graphicData>
            </a:graphic>
          </wp:inline>
        </w:drawing>
      </w:r>
    </w:p>
    <w:p w14:paraId="323DF33D" w14:textId="77777777" w:rsidR="00441670" w:rsidRPr="00F44256" w:rsidRDefault="00441670" w:rsidP="00441670">
      <w:pPr>
        <w:pStyle w:val="Caption"/>
        <w:jc w:val="left"/>
        <w:rPr>
          <w:b w:val="0"/>
        </w:rPr>
      </w:pPr>
      <w:bookmarkStart w:id="36" w:name="_Ref328401106"/>
      <w:bookmarkStart w:id="37" w:name="_Toc414521922"/>
      <w:r>
        <w:t xml:space="preserve">Figure </w:t>
      </w:r>
      <w:fldSimple w:instr=" SEQ Figure \* ARABIC ">
        <w:r w:rsidR="00056059">
          <w:rPr>
            <w:noProof/>
          </w:rPr>
          <w:t>10</w:t>
        </w:r>
      </w:fldSimple>
      <w:bookmarkEnd w:id="36"/>
      <w:r>
        <w:t xml:space="preserve"> - The Smiley dialog box.</w:t>
      </w:r>
      <w:bookmarkEnd w:id="37"/>
    </w:p>
    <w:p w14:paraId="323DF33E" w14:textId="77777777" w:rsidR="00555394" w:rsidRPr="00441670" w:rsidRDefault="00555394" w:rsidP="00555394">
      <w:pPr>
        <w:pStyle w:val="ListNumber"/>
        <w:numPr>
          <w:ilvl w:val="0"/>
          <w:numId w:val="22"/>
        </w:numPr>
        <w:tabs>
          <w:tab w:val="clear" w:pos="360"/>
          <w:tab w:val="num" w:pos="3240"/>
        </w:tabs>
        <w:ind w:left="3240"/>
        <w:rPr>
          <w:b/>
        </w:rPr>
      </w:pPr>
      <w:r w:rsidRPr="001A4873">
        <w:rPr>
          <w:rStyle w:val="Strong"/>
        </w:rPr>
        <w:t>Select Special Character</w:t>
      </w:r>
      <w:r w:rsidR="00441670">
        <w:t xml:space="preserve"> – Pops up a dialog box containing symbols that you can insert in your document as in .</w:t>
      </w:r>
    </w:p>
    <w:p w14:paraId="323DF33F" w14:textId="77777777" w:rsidR="00441670" w:rsidRDefault="00441670" w:rsidP="00441670">
      <w:pPr>
        <w:pStyle w:val="Image"/>
        <w:keepNext/>
      </w:pPr>
      <w:r>
        <w:lastRenderedPageBreak/>
        <w:drawing>
          <wp:inline distT="0" distB="0" distL="0" distR="0" wp14:anchorId="323DF3A2" wp14:editId="323DF3A3">
            <wp:extent cx="4224528" cy="3200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x_Dialog.png"/>
                    <pic:cNvPicPr/>
                  </pic:nvPicPr>
                  <pic:blipFill>
                    <a:blip r:embed="rId19">
                      <a:extLst>
                        <a:ext uri="{28A0092B-C50C-407E-A947-70E740481C1C}">
                          <a14:useLocalDpi xmlns:a14="http://schemas.microsoft.com/office/drawing/2010/main" val="0"/>
                        </a:ext>
                      </a:extLst>
                    </a:blip>
                    <a:stretch>
                      <a:fillRect/>
                    </a:stretch>
                  </pic:blipFill>
                  <pic:spPr>
                    <a:xfrm>
                      <a:off x="0" y="0"/>
                      <a:ext cx="4224528" cy="3200400"/>
                    </a:xfrm>
                    <a:prstGeom prst="rect">
                      <a:avLst/>
                    </a:prstGeom>
                  </pic:spPr>
                </pic:pic>
              </a:graphicData>
            </a:graphic>
          </wp:inline>
        </w:drawing>
      </w:r>
    </w:p>
    <w:p w14:paraId="323DF340" w14:textId="77777777" w:rsidR="00441670" w:rsidRPr="00F44256" w:rsidRDefault="00441670" w:rsidP="00441670">
      <w:pPr>
        <w:pStyle w:val="Caption"/>
        <w:jc w:val="left"/>
        <w:rPr>
          <w:b w:val="0"/>
        </w:rPr>
      </w:pPr>
      <w:bookmarkStart w:id="38" w:name="_Toc414521923"/>
      <w:r>
        <w:t xml:space="preserve">Figure </w:t>
      </w:r>
      <w:fldSimple w:instr=" SEQ Figure \* ARABIC ">
        <w:r w:rsidR="00056059">
          <w:rPr>
            <w:noProof/>
          </w:rPr>
          <w:t>11</w:t>
        </w:r>
      </w:fldSimple>
      <w:r>
        <w:t xml:space="preserve"> - The Symbol dialog box.</w:t>
      </w:r>
      <w:bookmarkEnd w:id="38"/>
    </w:p>
    <w:p w14:paraId="323DF341" w14:textId="77777777" w:rsidR="00555394" w:rsidRPr="00507C8E" w:rsidRDefault="00555394" w:rsidP="00555394">
      <w:pPr>
        <w:pStyle w:val="ListNumber"/>
        <w:numPr>
          <w:ilvl w:val="0"/>
          <w:numId w:val="22"/>
        </w:numPr>
        <w:tabs>
          <w:tab w:val="clear" w:pos="360"/>
          <w:tab w:val="num" w:pos="3240"/>
        </w:tabs>
        <w:ind w:left="3240"/>
        <w:rPr>
          <w:rStyle w:val="Strong"/>
        </w:rPr>
      </w:pPr>
      <w:r w:rsidRPr="00507C8E">
        <w:rPr>
          <w:rStyle w:val="Strong"/>
        </w:rPr>
        <w:t>Maximize/Minimize the Editor Size</w:t>
      </w:r>
      <w:r w:rsidR="00441670">
        <w:t xml:space="preserve"> – Another toggle button that toggles between the default page view and a view that shows only the editing area and the buttons.</w:t>
      </w:r>
    </w:p>
    <w:p w14:paraId="323DF342" w14:textId="77777777" w:rsidR="00555394" w:rsidRDefault="00555394" w:rsidP="00555394">
      <w:pPr>
        <w:pStyle w:val="ListNumber"/>
        <w:numPr>
          <w:ilvl w:val="0"/>
          <w:numId w:val="22"/>
        </w:numPr>
        <w:tabs>
          <w:tab w:val="clear" w:pos="360"/>
          <w:tab w:val="num" w:pos="3240"/>
        </w:tabs>
        <w:ind w:left="3240"/>
        <w:rPr>
          <w:b/>
        </w:rPr>
      </w:pPr>
      <w:r w:rsidRPr="00507C8E">
        <w:rPr>
          <w:rStyle w:val="Strong"/>
        </w:rPr>
        <w:t xml:space="preserve">Same as 1 </w:t>
      </w:r>
      <w:r w:rsidR="00B15014" w:rsidRPr="00507C8E">
        <w:rPr>
          <w:rStyle w:val="Strong"/>
        </w:rPr>
        <w:t>–</w:t>
      </w:r>
      <w:r w:rsidRPr="00507C8E">
        <w:rPr>
          <w:rStyle w:val="Strong"/>
        </w:rPr>
        <w:t xml:space="preserve"> 6</w:t>
      </w:r>
      <w:r w:rsidR="00441670">
        <w:t xml:space="preserve"> – These are the same as the buttons describe in 1 through 6 above. They are repeated here so that you don’t have to scroll up to the top of the screen to post if you have written a post long enough to scroll the screen.</w:t>
      </w:r>
    </w:p>
    <w:p w14:paraId="323DF343" w14:textId="77777777" w:rsidR="002926A6" w:rsidRPr="00645EE6" w:rsidRDefault="002926A6" w:rsidP="00645EE6">
      <w:pPr>
        <w:pStyle w:val="Heading2"/>
      </w:pPr>
      <w:bookmarkStart w:id="39" w:name="_Ref328419865"/>
      <w:bookmarkStart w:id="40" w:name="_Toc414521906"/>
      <w:bookmarkStart w:id="41" w:name="_Toc328178416"/>
      <w:r w:rsidRPr="00645EE6">
        <w:t>Spell Checking your Post</w:t>
      </w:r>
      <w:bookmarkEnd w:id="39"/>
      <w:bookmarkEnd w:id="40"/>
    </w:p>
    <w:p w14:paraId="323DF344" w14:textId="77777777" w:rsidR="00521D05" w:rsidRDefault="002926A6" w:rsidP="002926A6">
      <w:pPr>
        <w:pStyle w:val="BodyText"/>
      </w:pPr>
      <w:r>
        <w:t xml:space="preserve">You can spell check your post one of two ways. You can click the Spell Check button described above. This </w:t>
      </w:r>
      <w:r w:rsidR="00521D05">
        <w:t>allows</w:t>
      </w:r>
      <w:r>
        <w:t xml:space="preserve"> you to check your spelling and then continue editing your document. When you post your message by clicking on Post Message, you will also have an opportunity to check the spelling of your post</w:t>
      </w:r>
      <w:r w:rsidR="00521D05">
        <w:t xml:space="preserve"> if you have enabled Auto Spell Check in your forum preferences.</w:t>
      </w:r>
    </w:p>
    <w:p w14:paraId="323DF345" w14:textId="77777777" w:rsidR="002926A6" w:rsidRDefault="002926A6" w:rsidP="002926A6">
      <w:pPr>
        <w:pStyle w:val="BodyText"/>
      </w:pPr>
      <w:r>
        <w:t xml:space="preserve">Either way, a special spell checker dialog box will open. (See </w:t>
      </w:r>
      <w:r>
        <w:fldChar w:fldCharType="begin"/>
      </w:r>
      <w:r>
        <w:instrText xml:space="preserve"> REF _Ref328398931 \h </w:instrText>
      </w:r>
      <w:r>
        <w:fldChar w:fldCharType="separate"/>
      </w:r>
      <w:r w:rsidR="00056059">
        <w:t xml:space="preserve">Figure </w:t>
      </w:r>
      <w:r w:rsidR="00056059">
        <w:rPr>
          <w:noProof/>
        </w:rPr>
        <w:t>12</w:t>
      </w:r>
      <w:r>
        <w:fldChar w:fldCharType="end"/>
      </w:r>
      <w:r w:rsidR="000B13B9">
        <w:t xml:space="preserve"> for an example of the </w:t>
      </w:r>
      <w:r w:rsidR="000B13B9" w:rsidRPr="00507C8E">
        <w:rPr>
          <w:rStyle w:val="Strong"/>
        </w:rPr>
        <w:t>Spell Checker</w:t>
      </w:r>
      <w:r>
        <w:t>.) This dialog box will highlight e</w:t>
      </w:r>
      <w:r w:rsidR="002F0522">
        <w:t xml:space="preserve">ach questionable word in your post. Click </w:t>
      </w:r>
      <w:r w:rsidR="002F0522" w:rsidRPr="00507C8E">
        <w:rPr>
          <w:rStyle w:val="Strong"/>
        </w:rPr>
        <w:t>Change</w:t>
      </w:r>
      <w:r w:rsidR="002F0522">
        <w:t xml:space="preserve"> to use one of the selections, </w:t>
      </w:r>
      <w:r w:rsidR="002F0522" w:rsidRPr="00507C8E">
        <w:rPr>
          <w:rStyle w:val="Strong"/>
        </w:rPr>
        <w:t>Ignore</w:t>
      </w:r>
      <w:r w:rsidR="002F0522">
        <w:t xml:space="preserve"> to leave the word as is, or </w:t>
      </w:r>
      <w:r w:rsidR="002F0522" w:rsidRPr="00507C8E">
        <w:rPr>
          <w:rStyle w:val="Strong"/>
        </w:rPr>
        <w:t>Add to Dictionary</w:t>
      </w:r>
      <w:r w:rsidR="002F0522">
        <w:t xml:space="preserve"> to add the selected word to the dictionary. If there is more than one instance of the selected word, you can also click </w:t>
      </w:r>
      <w:r w:rsidR="002F0522" w:rsidRPr="00507C8E">
        <w:rPr>
          <w:rStyle w:val="Strong"/>
        </w:rPr>
        <w:t>Change All</w:t>
      </w:r>
      <w:r w:rsidR="002F0522">
        <w:t xml:space="preserve"> to change all instances of the word to one of the suggestions or </w:t>
      </w:r>
      <w:r w:rsidR="002F0522" w:rsidRPr="00507C8E">
        <w:rPr>
          <w:rStyle w:val="Strong"/>
        </w:rPr>
        <w:t>Ignore All</w:t>
      </w:r>
      <w:r w:rsidR="002F0522">
        <w:t xml:space="preserve"> to leave all instances as they are. If there is more than one possible match, the list will appear under </w:t>
      </w:r>
      <w:r w:rsidR="002F0522" w:rsidRPr="00507C8E">
        <w:rPr>
          <w:rStyle w:val="Strong"/>
        </w:rPr>
        <w:t>Suggestions</w:t>
      </w:r>
      <w:r w:rsidR="002F0522">
        <w:t>. Click on any one of them if the suggestion chosen by the spell checker is not the one you want to use. You can also type text directly into the text box if none of the suggestions is correct.</w:t>
      </w:r>
    </w:p>
    <w:p w14:paraId="323DF346" w14:textId="77777777" w:rsidR="002926A6" w:rsidRDefault="002926A6" w:rsidP="002926A6">
      <w:pPr>
        <w:pStyle w:val="Image"/>
        <w:keepNext/>
      </w:pPr>
      <w:r>
        <w:lastRenderedPageBreak/>
        <w:drawing>
          <wp:inline distT="0" distB="0" distL="0" distR="0" wp14:anchorId="323DF3A4" wp14:editId="323DF3A5">
            <wp:extent cx="4928616" cy="4114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Check.png"/>
                    <pic:cNvPicPr/>
                  </pic:nvPicPr>
                  <pic:blipFill>
                    <a:blip r:embed="rId20">
                      <a:extLst>
                        <a:ext uri="{28A0092B-C50C-407E-A947-70E740481C1C}">
                          <a14:useLocalDpi xmlns:a14="http://schemas.microsoft.com/office/drawing/2010/main" val="0"/>
                        </a:ext>
                      </a:extLst>
                    </a:blip>
                    <a:stretch>
                      <a:fillRect/>
                    </a:stretch>
                  </pic:blipFill>
                  <pic:spPr>
                    <a:xfrm>
                      <a:off x="0" y="0"/>
                      <a:ext cx="4928616" cy="4114800"/>
                    </a:xfrm>
                    <a:prstGeom prst="rect">
                      <a:avLst/>
                    </a:prstGeom>
                  </pic:spPr>
                </pic:pic>
              </a:graphicData>
            </a:graphic>
          </wp:inline>
        </w:drawing>
      </w:r>
    </w:p>
    <w:p w14:paraId="323DF347" w14:textId="77777777" w:rsidR="002926A6" w:rsidRDefault="002926A6" w:rsidP="002926A6">
      <w:pPr>
        <w:pStyle w:val="Caption"/>
        <w:jc w:val="left"/>
      </w:pPr>
      <w:bookmarkStart w:id="42" w:name="_Ref328398931"/>
      <w:bookmarkStart w:id="43" w:name="_Toc414521924"/>
      <w:r>
        <w:t xml:space="preserve">Figure </w:t>
      </w:r>
      <w:fldSimple w:instr=" SEQ Figure \* ARABIC ">
        <w:r w:rsidR="00056059">
          <w:rPr>
            <w:noProof/>
          </w:rPr>
          <w:t>12</w:t>
        </w:r>
      </w:fldSimple>
      <w:bookmarkEnd w:id="42"/>
      <w:r>
        <w:t xml:space="preserve"> - The Spell Checker dialog box.</w:t>
      </w:r>
      <w:bookmarkEnd w:id="43"/>
    </w:p>
    <w:p w14:paraId="323DF348" w14:textId="77777777" w:rsidR="002F0522" w:rsidRDefault="002F0522" w:rsidP="002F0522">
      <w:pPr>
        <w:pStyle w:val="BodyText"/>
      </w:pPr>
      <w:r>
        <w:t xml:space="preserve">The </w:t>
      </w:r>
      <w:r w:rsidRPr="002F0522">
        <w:rPr>
          <w:b/>
        </w:rPr>
        <w:t>Save</w:t>
      </w:r>
      <w:r>
        <w:t xml:space="preserve"> button save a draft with any changes you have made while using the spell checker. If the Spell Checker appeared because you posted the message, the </w:t>
      </w:r>
      <w:r w:rsidRPr="002F0522">
        <w:rPr>
          <w:b/>
        </w:rPr>
        <w:t>Save</w:t>
      </w:r>
      <w:r>
        <w:t xml:space="preserve"> button will be labeled </w:t>
      </w:r>
      <w:r w:rsidRPr="002F0522">
        <w:rPr>
          <w:b/>
        </w:rPr>
        <w:t>Post</w:t>
      </w:r>
      <w:r>
        <w:t xml:space="preserve"> instead. The Cancel button will cancel the spell check and return to editing your post.</w:t>
      </w:r>
    </w:p>
    <w:p w14:paraId="323DF349" w14:textId="77777777" w:rsidR="00E673A9" w:rsidRDefault="00E673A9" w:rsidP="00E673A9">
      <w:pPr>
        <w:pStyle w:val="Heading2"/>
      </w:pPr>
      <w:bookmarkStart w:id="44" w:name="_Ref329656250"/>
      <w:bookmarkStart w:id="45" w:name="_Toc414521907"/>
      <w:r>
        <w:t>Attaching a File to a Post</w:t>
      </w:r>
      <w:bookmarkEnd w:id="44"/>
      <w:bookmarkEnd w:id="45"/>
    </w:p>
    <w:p w14:paraId="323DF34A" w14:textId="77777777" w:rsidR="00E673A9" w:rsidRDefault="00E673A9" w:rsidP="00E673A9">
      <w:pPr>
        <w:pStyle w:val="BodyText"/>
      </w:pPr>
      <w:r w:rsidRPr="00E673A9">
        <w:t>Attachments are files or folders containing various pieces of information that you want to send to your fellow students or instructor along with your post. To attach a file to a post you are editing:</w:t>
      </w:r>
    </w:p>
    <w:p w14:paraId="323DF34B" w14:textId="77777777" w:rsidR="00E673A9" w:rsidRDefault="00E673A9" w:rsidP="00E673A9">
      <w:pPr>
        <w:pStyle w:val="BodyText"/>
      </w:pPr>
      <w:r w:rsidRPr="00E673A9">
        <w:t>The Choose File button will open your Documents Library, shown in</w:t>
      </w:r>
    </w:p>
    <w:p w14:paraId="323DF34C" w14:textId="77777777" w:rsidR="00E673A9" w:rsidRDefault="00DA6080" w:rsidP="00E673A9">
      <w:pPr>
        <w:pStyle w:val="Image"/>
        <w:keepNext/>
      </w:pPr>
      <w:r>
        <w:lastRenderedPageBreak/>
        <w:drawing>
          <wp:inline distT="0" distB="0" distL="0" distR="0" wp14:anchorId="323DF3A6" wp14:editId="323DF3A7">
            <wp:extent cx="5129784"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Dialog.png"/>
                    <pic:cNvPicPr/>
                  </pic:nvPicPr>
                  <pic:blipFill>
                    <a:blip r:embed="rId21">
                      <a:extLst>
                        <a:ext uri="{28A0092B-C50C-407E-A947-70E740481C1C}">
                          <a14:useLocalDpi xmlns:a14="http://schemas.microsoft.com/office/drawing/2010/main" val="0"/>
                        </a:ext>
                      </a:extLst>
                    </a:blip>
                    <a:stretch>
                      <a:fillRect/>
                    </a:stretch>
                  </pic:blipFill>
                  <pic:spPr>
                    <a:xfrm>
                      <a:off x="0" y="0"/>
                      <a:ext cx="5129784" cy="3657600"/>
                    </a:xfrm>
                    <a:prstGeom prst="rect">
                      <a:avLst/>
                    </a:prstGeom>
                  </pic:spPr>
                </pic:pic>
              </a:graphicData>
            </a:graphic>
          </wp:inline>
        </w:drawing>
      </w:r>
    </w:p>
    <w:p w14:paraId="323DF34D" w14:textId="77777777" w:rsidR="00E673A9" w:rsidRDefault="00E673A9" w:rsidP="00E673A9">
      <w:pPr>
        <w:pStyle w:val="Caption"/>
        <w:jc w:val="left"/>
      </w:pPr>
      <w:bookmarkStart w:id="46" w:name="_Toc414521925"/>
      <w:r>
        <w:t xml:space="preserve">Figure </w:t>
      </w:r>
      <w:fldSimple w:instr=" SEQ Figure \* ARABIC ">
        <w:r w:rsidR="00056059">
          <w:rPr>
            <w:noProof/>
          </w:rPr>
          <w:t>13</w:t>
        </w:r>
      </w:fldSimple>
      <w:r>
        <w:t xml:space="preserve"> - The File Open  dialog box.</w:t>
      </w:r>
      <w:bookmarkEnd w:id="46"/>
    </w:p>
    <w:p w14:paraId="323DF34E" w14:textId="77777777" w:rsidR="00E673A9" w:rsidRDefault="00E673A9" w:rsidP="00E673A9">
      <w:pPr>
        <w:pStyle w:val="BodyText"/>
      </w:pPr>
      <w:r>
        <w:t xml:space="preserve">You must choose which file you will be attaching by clicking on the name of the file, this file will appear in the File name box. Once your file is selected, click the </w:t>
      </w:r>
      <w:r w:rsidRPr="00507C8E">
        <w:rPr>
          <w:rStyle w:val="Strong"/>
        </w:rPr>
        <w:t>Open</w:t>
      </w:r>
      <w:r>
        <w:t xml:space="preserve"> button, to send your file as an attachment to your post.</w:t>
      </w:r>
    </w:p>
    <w:p w14:paraId="323DF34F" w14:textId="77777777" w:rsidR="00E673A9" w:rsidRPr="00AF0333" w:rsidRDefault="00E673A9" w:rsidP="00E673A9">
      <w:pPr>
        <w:pStyle w:val="BodyText"/>
      </w:pPr>
      <w:r w:rsidRPr="00507C8E">
        <w:rPr>
          <w:rStyle w:val="Strong"/>
        </w:rPr>
        <w:t xml:space="preserve">NOTE: </w:t>
      </w:r>
      <w:r>
        <w:t>T</w:t>
      </w:r>
      <w:r w:rsidRPr="00E673A9">
        <w:t xml:space="preserve">he maximum attachment size is 10 Mb per file. </w:t>
      </w:r>
      <w:r w:rsidR="00010450">
        <w:t>If you exceed</w:t>
      </w:r>
      <w:r w:rsidRPr="00E673A9">
        <w:t xml:space="preserve"> the limit</w:t>
      </w:r>
      <w:r w:rsidR="00010450">
        <w:t>, you</w:t>
      </w:r>
      <w:r w:rsidRPr="00E673A9">
        <w:t xml:space="preserve"> will </w:t>
      </w:r>
      <w:r w:rsidR="00010450">
        <w:t>receive an</w:t>
      </w:r>
      <w:r w:rsidRPr="00E673A9">
        <w:t xml:space="preserve"> error </w:t>
      </w:r>
      <w:r w:rsidR="00010450">
        <w:t>message</w:t>
      </w:r>
      <w:r w:rsidRPr="00E673A9">
        <w:t xml:space="preserve"> indicating that you exceeded the limit and the attac</w:t>
      </w:r>
      <w:r>
        <w:t>hments will not be transmitted.</w:t>
      </w:r>
    </w:p>
    <w:p w14:paraId="323DF350" w14:textId="77777777" w:rsidR="00E673A9" w:rsidRPr="00E673A9" w:rsidRDefault="00E673A9" w:rsidP="00E673A9">
      <w:pPr>
        <w:pStyle w:val="BodyText"/>
      </w:pPr>
      <w:r w:rsidRPr="00E673A9">
        <w:t>Once the attachment is received and showing in your Reply to: thread you can now click on the Post Message button and your reply will be sent along with your attached file</w:t>
      </w:r>
      <w:r>
        <w:rPr>
          <w:sz w:val="28"/>
          <w:szCs w:val="28"/>
        </w:rPr>
        <w:t>.</w:t>
      </w:r>
    </w:p>
    <w:p w14:paraId="323DF351" w14:textId="77777777" w:rsidR="00555394" w:rsidRDefault="00555394" w:rsidP="00645EE6">
      <w:pPr>
        <w:pStyle w:val="Heading2"/>
      </w:pPr>
      <w:bookmarkStart w:id="47" w:name="_Toc414521908"/>
      <w:r>
        <w:t>Sorting and Organizing Threads</w:t>
      </w:r>
      <w:bookmarkEnd w:id="41"/>
      <w:bookmarkEnd w:id="47"/>
    </w:p>
    <w:p w14:paraId="323DF352" w14:textId="77777777" w:rsidR="00555394" w:rsidRDefault="00555394" w:rsidP="00555394">
      <w:pPr>
        <w:pStyle w:val="BodyText"/>
      </w:pPr>
      <w:r>
        <w:t xml:space="preserve">In order to make navigation through the threads easier and to assist students in locating important messages, the threads offer several sorting and visual options to keep the student up to date. The amount of messages that accumulate throughout a class can be overwhelming, if the student loses track of their progress. The following options are available to students. </w:t>
      </w:r>
    </w:p>
    <w:p w14:paraId="323DF353" w14:textId="77777777" w:rsidR="00555394" w:rsidRDefault="00555394" w:rsidP="00555394">
      <w:pPr>
        <w:pStyle w:val="BodyText"/>
      </w:pPr>
      <w:r>
        <w:t>It is important to note the icons that may appear next to a post.</w:t>
      </w:r>
    </w:p>
    <w:tbl>
      <w:tblPr>
        <w:tblStyle w:val="TableGrid"/>
        <w:tblW w:w="7290" w:type="dxa"/>
        <w:tblInd w:w="2268" w:type="dxa"/>
        <w:tblLook w:val="0620" w:firstRow="1" w:lastRow="0" w:firstColumn="0" w:lastColumn="0" w:noHBand="1" w:noVBand="1"/>
      </w:tblPr>
      <w:tblGrid>
        <w:gridCol w:w="1008"/>
        <w:gridCol w:w="6282"/>
      </w:tblGrid>
      <w:tr w:rsidR="00F936EA" w:rsidRPr="005A00D0" w14:paraId="323DF356" w14:textId="77777777" w:rsidTr="00842BE8">
        <w:tc>
          <w:tcPr>
            <w:tcW w:w="1008" w:type="dxa"/>
            <w:shd w:val="clear" w:color="auto" w:fill="DBE5F1" w:themeFill="accent1" w:themeFillTint="33"/>
            <w:vAlign w:val="bottom"/>
          </w:tcPr>
          <w:p w14:paraId="323DF354" w14:textId="77777777" w:rsidR="00F936EA" w:rsidRPr="005A00D0" w:rsidRDefault="00F936EA" w:rsidP="00842BE8">
            <w:pPr>
              <w:pStyle w:val="ColumnHeader"/>
            </w:pPr>
            <w:r w:rsidRPr="005A00D0">
              <w:lastRenderedPageBreak/>
              <w:t>Icon</w:t>
            </w:r>
          </w:p>
        </w:tc>
        <w:tc>
          <w:tcPr>
            <w:tcW w:w="6282" w:type="dxa"/>
            <w:shd w:val="clear" w:color="auto" w:fill="DBE5F1" w:themeFill="accent1" w:themeFillTint="33"/>
            <w:vAlign w:val="bottom"/>
          </w:tcPr>
          <w:p w14:paraId="323DF355" w14:textId="77777777" w:rsidR="00F936EA" w:rsidRPr="005A00D0" w:rsidRDefault="00F936EA" w:rsidP="00842BE8">
            <w:pPr>
              <w:pStyle w:val="ColumnHeader"/>
            </w:pPr>
            <w:r w:rsidRPr="005A00D0">
              <w:t>Mean</w:t>
            </w:r>
            <w:r w:rsidR="005A00D0" w:rsidRPr="005A00D0">
              <w:t>ing</w:t>
            </w:r>
          </w:p>
        </w:tc>
      </w:tr>
      <w:tr w:rsidR="00F936EA" w:rsidRPr="00F936EA" w14:paraId="323DF359" w14:textId="77777777" w:rsidTr="005A00D0">
        <w:tc>
          <w:tcPr>
            <w:tcW w:w="1008" w:type="dxa"/>
          </w:tcPr>
          <w:p w14:paraId="323DF357" w14:textId="77777777" w:rsidR="00F936EA" w:rsidRPr="00F936EA" w:rsidRDefault="00F936EA" w:rsidP="00842BE8">
            <w:pPr>
              <w:pStyle w:val="TableBodyText"/>
            </w:pPr>
            <w:r w:rsidRPr="00F936EA">
              <w:drawing>
                <wp:inline distT="0" distB="0" distL="0" distR="0" wp14:anchorId="323DF3A8" wp14:editId="323DF3A9">
                  <wp:extent cx="14287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p>
        </w:tc>
        <w:tc>
          <w:tcPr>
            <w:tcW w:w="6282" w:type="dxa"/>
          </w:tcPr>
          <w:p w14:paraId="323DF358" w14:textId="77777777" w:rsidR="00F936EA" w:rsidRPr="00F936EA" w:rsidRDefault="00F936EA" w:rsidP="00842BE8">
            <w:pPr>
              <w:pStyle w:val="TableBodyText"/>
            </w:pPr>
            <w:r w:rsidRPr="00F936EA">
              <w:t>This means that a post was by the currently logged in student</w:t>
            </w:r>
          </w:p>
        </w:tc>
      </w:tr>
      <w:tr w:rsidR="00F936EA" w:rsidRPr="00F936EA" w14:paraId="323DF35C" w14:textId="77777777" w:rsidTr="005A00D0">
        <w:tc>
          <w:tcPr>
            <w:tcW w:w="1008" w:type="dxa"/>
          </w:tcPr>
          <w:p w14:paraId="323DF35A" w14:textId="77777777" w:rsidR="00F936EA" w:rsidRPr="00F936EA" w:rsidRDefault="00F936EA" w:rsidP="00842BE8">
            <w:pPr>
              <w:pStyle w:val="TableBodyText"/>
              <w:rPr>
                <w:rFonts w:eastAsiaTheme="majorEastAsia" w:cs="Arial"/>
                <w:bCs/>
              </w:rPr>
            </w:pPr>
            <w:bookmarkStart w:id="48" w:name="_Toc328178417"/>
            <w:r w:rsidRPr="00F936EA">
              <w:drawing>
                <wp:inline distT="0" distB="0" distL="0" distR="0" wp14:anchorId="323DF3AA" wp14:editId="323DF3AB">
                  <wp:extent cx="2667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p>
        </w:tc>
        <w:tc>
          <w:tcPr>
            <w:tcW w:w="6282" w:type="dxa"/>
          </w:tcPr>
          <w:p w14:paraId="323DF35B" w14:textId="77777777" w:rsidR="00F936EA" w:rsidRPr="00F936EA" w:rsidRDefault="00F936EA" w:rsidP="00842BE8">
            <w:pPr>
              <w:pStyle w:val="TableBodyText"/>
              <w:rPr>
                <w:rFonts w:eastAsiaTheme="majorEastAsia" w:cs="Arial"/>
                <w:bCs/>
              </w:rPr>
            </w:pPr>
            <w:r w:rsidRPr="00F936EA">
              <w:rPr>
                <w:rFonts w:eastAsiaTheme="majorEastAsia" w:cs="Arial"/>
                <w:bCs/>
              </w:rPr>
              <w:t>This means that the post contains an attachment</w:t>
            </w:r>
            <w:bookmarkEnd w:id="48"/>
          </w:p>
        </w:tc>
      </w:tr>
      <w:tr w:rsidR="00F936EA" w:rsidRPr="00F936EA" w14:paraId="323DF35F" w14:textId="77777777" w:rsidTr="005A00D0">
        <w:tc>
          <w:tcPr>
            <w:tcW w:w="1008" w:type="dxa"/>
          </w:tcPr>
          <w:p w14:paraId="323DF35D" w14:textId="77777777" w:rsidR="00F936EA" w:rsidRPr="00F936EA" w:rsidRDefault="00F936EA" w:rsidP="00842BE8">
            <w:pPr>
              <w:pStyle w:val="TableBodyText"/>
              <w:rPr>
                <w:rFonts w:eastAsiaTheme="majorEastAsia" w:cs="Arial"/>
                <w:bCs/>
              </w:rPr>
            </w:pPr>
            <w:bookmarkStart w:id="49" w:name="_Toc328178418"/>
            <w:r w:rsidRPr="00F936EA">
              <w:drawing>
                <wp:inline distT="0" distB="0" distL="0" distR="0" wp14:anchorId="323DF3AC" wp14:editId="323DF3AD">
                  <wp:extent cx="219075" cy="152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6282" w:type="dxa"/>
          </w:tcPr>
          <w:p w14:paraId="323DF35E" w14:textId="77777777" w:rsidR="00F936EA" w:rsidRPr="00F936EA" w:rsidRDefault="00F936EA" w:rsidP="00842BE8">
            <w:pPr>
              <w:pStyle w:val="TableBodyText"/>
              <w:rPr>
                <w:rFonts w:eastAsiaTheme="majorEastAsia" w:cs="Arial"/>
                <w:bCs/>
              </w:rPr>
            </w:pPr>
            <w:r w:rsidRPr="00F936EA">
              <w:rPr>
                <w:rFonts w:eastAsiaTheme="majorEastAsia" w:cs="Arial"/>
                <w:bCs/>
              </w:rPr>
              <w:t>This means the post was created by the instructor</w:t>
            </w:r>
            <w:bookmarkEnd w:id="49"/>
          </w:p>
        </w:tc>
      </w:tr>
      <w:tr w:rsidR="00F936EA" w:rsidRPr="00F936EA" w14:paraId="323DF362" w14:textId="77777777" w:rsidTr="005A00D0">
        <w:tc>
          <w:tcPr>
            <w:tcW w:w="1008" w:type="dxa"/>
          </w:tcPr>
          <w:p w14:paraId="323DF360" w14:textId="77777777" w:rsidR="00F936EA" w:rsidRPr="00F936EA" w:rsidRDefault="00F936EA" w:rsidP="00842BE8">
            <w:pPr>
              <w:pStyle w:val="TableBodyText"/>
              <w:rPr>
                <w:rFonts w:eastAsiaTheme="majorEastAsia" w:cs="Arial"/>
                <w:bCs/>
              </w:rPr>
            </w:pPr>
            <w:bookmarkStart w:id="50" w:name="_Toc328178419"/>
            <w:r w:rsidRPr="00F936EA">
              <w:drawing>
                <wp:inline distT="0" distB="0" distL="0" distR="0" wp14:anchorId="323DF3AE" wp14:editId="323DF3AF">
                  <wp:extent cx="190500" cy="18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tc>
        <w:tc>
          <w:tcPr>
            <w:tcW w:w="6282" w:type="dxa"/>
          </w:tcPr>
          <w:p w14:paraId="323DF361" w14:textId="77777777" w:rsidR="00F936EA" w:rsidRPr="00F936EA" w:rsidRDefault="00F936EA" w:rsidP="00842BE8">
            <w:pPr>
              <w:pStyle w:val="TableBodyText"/>
              <w:rPr>
                <w:rFonts w:eastAsiaTheme="majorEastAsia" w:cs="Arial"/>
                <w:bCs/>
              </w:rPr>
            </w:pPr>
            <w:r w:rsidRPr="00F936EA">
              <w:rPr>
                <w:rFonts w:eastAsiaTheme="majorEastAsia" w:cs="Arial"/>
                <w:bCs/>
              </w:rPr>
              <w:t>This means the post was substantive</w:t>
            </w:r>
            <w:bookmarkEnd w:id="50"/>
          </w:p>
        </w:tc>
      </w:tr>
      <w:tr w:rsidR="00F936EA" w:rsidRPr="00F936EA" w14:paraId="323DF365" w14:textId="77777777" w:rsidTr="005A00D0">
        <w:tc>
          <w:tcPr>
            <w:tcW w:w="1008" w:type="dxa"/>
          </w:tcPr>
          <w:p w14:paraId="323DF363" w14:textId="77777777" w:rsidR="00F936EA" w:rsidRPr="00F936EA" w:rsidRDefault="00F936EA" w:rsidP="00842BE8">
            <w:pPr>
              <w:pStyle w:val="TableBodyText"/>
            </w:pPr>
            <w:bookmarkStart w:id="51" w:name="_Toc328178420"/>
            <w:r w:rsidRPr="00F936EA">
              <w:drawing>
                <wp:inline distT="0" distB="0" distL="0" distR="0" wp14:anchorId="323DF3B0" wp14:editId="323DF3B1">
                  <wp:extent cx="200025" cy="19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p>
        </w:tc>
        <w:tc>
          <w:tcPr>
            <w:tcW w:w="6282" w:type="dxa"/>
          </w:tcPr>
          <w:p w14:paraId="323DF364" w14:textId="77777777" w:rsidR="00F936EA" w:rsidRPr="00F936EA" w:rsidRDefault="00F936EA" w:rsidP="00842BE8">
            <w:pPr>
              <w:pStyle w:val="TableBodyText"/>
              <w:rPr>
                <w:rFonts w:eastAsiaTheme="majorEastAsia" w:cs="Arial"/>
                <w:bCs/>
              </w:rPr>
            </w:pPr>
            <w:r w:rsidRPr="00F936EA">
              <w:rPr>
                <w:rFonts w:eastAsiaTheme="majorEastAsia" w:cs="Arial"/>
                <w:bCs/>
              </w:rPr>
              <w:t>This means that the post is of a high priority</w:t>
            </w:r>
            <w:bookmarkEnd w:id="51"/>
          </w:p>
        </w:tc>
      </w:tr>
    </w:tbl>
    <w:p w14:paraId="323DF366" w14:textId="77777777" w:rsidR="00555394" w:rsidRDefault="00D73710" w:rsidP="00D73710">
      <w:pPr>
        <w:pStyle w:val="Heading2"/>
      </w:pPr>
      <w:bookmarkStart w:id="52" w:name="_Toc328178421"/>
      <w:bookmarkStart w:id="53" w:name="_Toc414521909"/>
      <w:r>
        <w:t xml:space="preserve">Selecting the </w:t>
      </w:r>
      <w:r w:rsidR="00555394">
        <w:t>Forum View</w:t>
      </w:r>
      <w:bookmarkEnd w:id="52"/>
      <w:bookmarkEnd w:id="53"/>
    </w:p>
    <w:p w14:paraId="323DF367" w14:textId="77777777" w:rsidR="00555394" w:rsidRDefault="00555394" w:rsidP="002354BF">
      <w:pPr>
        <w:pStyle w:val="BodyText"/>
      </w:pPr>
      <w:r>
        <w:t>The forum view drop down box allows the student to sort the forums discussion threads in the following ways:</w:t>
      </w:r>
    </w:p>
    <w:tbl>
      <w:tblPr>
        <w:tblStyle w:val="TableGrid"/>
        <w:tblW w:w="7290" w:type="dxa"/>
        <w:tblInd w:w="2268" w:type="dxa"/>
        <w:tblLook w:val="04A0" w:firstRow="1" w:lastRow="0" w:firstColumn="1" w:lastColumn="0" w:noHBand="0" w:noVBand="1"/>
      </w:tblPr>
      <w:tblGrid>
        <w:gridCol w:w="2340"/>
        <w:gridCol w:w="4950"/>
      </w:tblGrid>
      <w:tr w:rsidR="002354BF" w:rsidRPr="002354BF" w14:paraId="323DF36A" w14:textId="77777777" w:rsidTr="002354BF">
        <w:tc>
          <w:tcPr>
            <w:tcW w:w="2340" w:type="dxa"/>
            <w:shd w:val="clear" w:color="auto" w:fill="DBE5F1" w:themeFill="accent1" w:themeFillTint="33"/>
          </w:tcPr>
          <w:p w14:paraId="323DF368" w14:textId="77777777" w:rsidR="002354BF" w:rsidRPr="002354BF" w:rsidRDefault="002354BF" w:rsidP="002354BF">
            <w:pPr>
              <w:pStyle w:val="ColumnHeader"/>
            </w:pPr>
            <w:r>
              <w:t>Sort Option</w:t>
            </w:r>
          </w:p>
        </w:tc>
        <w:tc>
          <w:tcPr>
            <w:tcW w:w="4950" w:type="dxa"/>
            <w:shd w:val="clear" w:color="auto" w:fill="DBE5F1" w:themeFill="accent1" w:themeFillTint="33"/>
          </w:tcPr>
          <w:p w14:paraId="323DF369" w14:textId="77777777" w:rsidR="002354BF" w:rsidRPr="002354BF" w:rsidRDefault="002354BF" w:rsidP="002354BF">
            <w:pPr>
              <w:pStyle w:val="ColumnHeader"/>
            </w:pPr>
            <w:r>
              <w:t>Result</w:t>
            </w:r>
          </w:p>
        </w:tc>
      </w:tr>
      <w:tr w:rsidR="002354BF" w:rsidRPr="002354BF" w14:paraId="323DF36D" w14:textId="77777777" w:rsidTr="002354BF">
        <w:tc>
          <w:tcPr>
            <w:tcW w:w="2340" w:type="dxa"/>
          </w:tcPr>
          <w:p w14:paraId="323DF36B" w14:textId="77777777" w:rsidR="002354BF" w:rsidRPr="002354BF" w:rsidRDefault="002354BF" w:rsidP="002354BF">
            <w:pPr>
              <w:pStyle w:val="BodyText"/>
              <w:ind w:left="0"/>
            </w:pPr>
            <w:r w:rsidRPr="002354BF">
              <w:t>Threaded</w:t>
            </w:r>
          </w:p>
        </w:tc>
        <w:tc>
          <w:tcPr>
            <w:tcW w:w="4950" w:type="dxa"/>
          </w:tcPr>
          <w:p w14:paraId="323DF36C" w14:textId="77777777" w:rsidR="002354BF" w:rsidRPr="002354BF" w:rsidRDefault="002354BF" w:rsidP="002354BF">
            <w:pPr>
              <w:pStyle w:val="BodyText"/>
              <w:ind w:left="0"/>
            </w:pPr>
            <w:r>
              <w:t>Sorts by thread. Threads with the most recent posts will appear at the top of the list.</w:t>
            </w:r>
          </w:p>
        </w:tc>
      </w:tr>
      <w:tr w:rsidR="002354BF" w:rsidRPr="002354BF" w14:paraId="323DF370" w14:textId="77777777" w:rsidTr="002354BF">
        <w:tc>
          <w:tcPr>
            <w:tcW w:w="2340" w:type="dxa"/>
          </w:tcPr>
          <w:p w14:paraId="323DF36E" w14:textId="77777777" w:rsidR="002354BF" w:rsidRPr="002354BF" w:rsidRDefault="002354BF" w:rsidP="002354BF">
            <w:pPr>
              <w:pStyle w:val="BodyText"/>
              <w:ind w:left="0"/>
            </w:pPr>
            <w:r w:rsidRPr="002354BF">
              <w:t>Message by Date</w:t>
            </w:r>
          </w:p>
        </w:tc>
        <w:tc>
          <w:tcPr>
            <w:tcW w:w="4950" w:type="dxa"/>
          </w:tcPr>
          <w:p w14:paraId="323DF36F" w14:textId="77777777" w:rsidR="002354BF" w:rsidRPr="002354BF" w:rsidRDefault="002354BF" w:rsidP="002354BF">
            <w:pPr>
              <w:pStyle w:val="BodyText"/>
              <w:ind w:left="0"/>
            </w:pPr>
            <w:r>
              <w:t>Shows</w:t>
            </w:r>
            <w:r w:rsidRPr="002354BF">
              <w:t xml:space="preserve"> every post in the module in </w:t>
            </w:r>
            <w:r>
              <w:t xml:space="preserve">reverse </w:t>
            </w:r>
            <w:r w:rsidRPr="002354BF">
              <w:t xml:space="preserve">chronological order, </w:t>
            </w:r>
            <w:r>
              <w:t>from the newest to the oldest</w:t>
            </w:r>
            <w:r w:rsidRPr="002354BF">
              <w:t>.</w:t>
            </w:r>
          </w:p>
        </w:tc>
      </w:tr>
      <w:tr w:rsidR="002354BF" w:rsidRPr="002354BF" w14:paraId="323DF374" w14:textId="77777777" w:rsidTr="002354BF">
        <w:tc>
          <w:tcPr>
            <w:tcW w:w="2340" w:type="dxa"/>
          </w:tcPr>
          <w:p w14:paraId="323DF371" w14:textId="77777777" w:rsidR="002354BF" w:rsidRPr="002354BF" w:rsidRDefault="002354BF" w:rsidP="002354BF">
            <w:pPr>
              <w:pStyle w:val="BodyText"/>
              <w:ind w:left="0"/>
            </w:pPr>
            <w:r w:rsidRPr="002354BF">
              <w:t>Unread Messages</w:t>
            </w:r>
          </w:p>
        </w:tc>
        <w:tc>
          <w:tcPr>
            <w:tcW w:w="4950" w:type="dxa"/>
          </w:tcPr>
          <w:p w14:paraId="323DF372" w14:textId="77777777" w:rsidR="002354BF" w:rsidRDefault="002354BF" w:rsidP="002354BF">
            <w:pPr>
              <w:pStyle w:val="BodyText"/>
              <w:ind w:left="0"/>
            </w:pPr>
            <w:r>
              <w:t>Shows</w:t>
            </w:r>
            <w:r w:rsidRPr="002354BF">
              <w:t xml:space="preserve"> messages that have not been read or that have been marked as unread.</w:t>
            </w:r>
          </w:p>
          <w:p w14:paraId="323DF373" w14:textId="77777777" w:rsidR="002354BF" w:rsidRPr="002354BF" w:rsidRDefault="002354BF" w:rsidP="002354BF">
            <w:pPr>
              <w:pStyle w:val="BodyText"/>
              <w:ind w:left="0"/>
            </w:pPr>
            <w:r>
              <w:t>The subject of u</w:t>
            </w:r>
            <w:r w:rsidRPr="002354BF">
              <w:t>nread messages and threads with unread message appear in bold. In order to mark a message as read, right click on the message. In order to mark the message as unread again, click on the “Mark as unread” hyperlink.</w:t>
            </w:r>
          </w:p>
        </w:tc>
      </w:tr>
      <w:tr w:rsidR="002354BF" w:rsidRPr="002354BF" w14:paraId="323DF378" w14:textId="77777777" w:rsidTr="002354BF">
        <w:tc>
          <w:tcPr>
            <w:tcW w:w="2340" w:type="dxa"/>
          </w:tcPr>
          <w:p w14:paraId="323DF375" w14:textId="77777777" w:rsidR="002354BF" w:rsidRPr="002354BF" w:rsidRDefault="002354BF" w:rsidP="002354BF">
            <w:pPr>
              <w:pStyle w:val="BodyText"/>
              <w:ind w:left="0"/>
            </w:pPr>
            <w:r w:rsidRPr="002354BF">
              <w:t>Flagged Messages</w:t>
            </w:r>
          </w:p>
        </w:tc>
        <w:tc>
          <w:tcPr>
            <w:tcW w:w="4950" w:type="dxa"/>
          </w:tcPr>
          <w:p w14:paraId="323DF376" w14:textId="77777777" w:rsidR="002354BF" w:rsidRDefault="002354BF" w:rsidP="002354BF">
            <w:pPr>
              <w:pStyle w:val="BodyText"/>
              <w:ind w:left="0"/>
            </w:pPr>
            <w:r>
              <w:t>S</w:t>
            </w:r>
            <w:r w:rsidRPr="002354BF">
              <w:t>how</w:t>
            </w:r>
            <w:r>
              <w:t>s</w:t>
            </w:r>
            <w:r w:rsidRPr="002354BF">
              <w:t xml:space="preserve"> all messages that have been marked with a flag.</w:t>
            </w:r>
          </w:p>
          <w:p w14:paraId="323DF377" w14:textId="77777777" w:rsidR="002354BF" w:rsidRPr="002354BF" w:rsidRDefault="002354BF" w:rsidP="002354BF">
            <w:pPr>
              <w:pStyle w:val="BodyText"/>
              <w:ind w:left="0"/>
            </w:pPr>
            <w:r w:rsidRPr="00555394">
              <w:t>To mark a message with a flag, click on the “Flag Message” hyperlink.</w:t>
            </w:r>
          </w:p>
        </w:tc>
      </w:tr>
    </w:tbl>
    <w:p w14:paraId="323DF379" w14:textId="77777777" w:rsidR="00555394" w:rsidRDefault="00555394" w:rsidP="0087273F">
      <w:pPr>
        <w:pStyle w:val="Heading2"/>
      </w:pPr>
      <w:bookmarkStart w:id="54" w:name="_Toc328178422"/>
      <w:bookmarkStart w:id="55" w:name="_Toc414521910"/>
      <w:r>
        <w:t>Navigating Threads</w:t>
      </w:r>
      <w:bookmarkEnd w:id="54"/>
      <w:bookmarkEnd w:id="55"/>
    </w:p>
    <w:p w14:paraId="323DF37A" w14:textId="77777777" w:rsidR="00555394" w:rsidRDefault="00555394" w:rsidP="00555394">
      <w:pPr>
        <w:pStyle w:val="BodyText"/>
      </w:pPr>
      <w:r>
        <w:t>When in a discussion forum module, right click on the desired thread.</w:t>
      </w:r>
    </w:p>
    <w:p w14:paraId="323DF37B" w14:textId="77777777" w:rsidR="00555394" w:rsidRPr="0096591F" w:rsidRDefault="00555394" w:rsidP="00555394">
      <w:pPr>
        <w:pStyle w:val="BodyText"/>
      </w:pPr>
      <w:r>
        <w:t>When in a thread, right click on “Previous” or “Next” hyperlink to go to other threads.</w:t>
      </w:r>
    </w:p>
    <w:p w14:paraId="323DF37C" w14:textId="77777777" w:rsidR="00555394" w:rsidRDefault="00555394" w:rsidP="00555394">
      <w:pPr>
        <w:pStyle w:val="BodyText"/>
      </w:pPr>
      <w:r>
        <w:lastRenderedPageBreak/>
        <w:t>Only 20 threads appear on a page. If module has more than 20 threads, use the “Pages” hyperlink to navigate to older and newer threads.</w:t>
      </w:r>
    </w:p>
    <w:p w14:paraId="323DF37D" w14:textId="77777777" w:rsidR="00555394" w:rsidRDefault="00555394" w:rsidP="00555394">
      <w:pPr>
        <w:pStyle w:val="BodyText"/>
      </w:pPr>
      <w:r>
        <w:t>Familiarizing yourself with the location and functionality of the Discussion Forum will be an important skill to master during your time at the University of Phoenix. It will make class participation, team work, and even casual communication more efficient. New students are required to participate in the New Student Orientation, which will enforce the st</w:t>
      </w:r>
      <w:r w:rsidR="001F39E4">
        <w:t>udents’ acumen with the system.</w:t>
      </w:r>
    </w:p>
    <w:p w14:paraId="323DF37E" w14:textId="77777777" w:rsidR="00C33DB5" w:rsidRDefault="000B13B9" w:rsidP="000B13B9">
      <w:pPr>
        <w:pStyle w:val="Heading1"/>
      </w:pPr>
      <w:bookmarkStart w:id="56" w:name="_Toc414521911"/>
      <w:r>
        <w:lastRenderedPageBreak/>
        <w:t>Appendix A – Posting Tips</w:t>
      </w:r>
      <w:bookmarkEnd w:id="56"/>
    </w:p>
    <w:p w14:paraId="323DF37F" w14:textId="77777777" w:rsidR="000B13B9" w:rsidRPr="00555394" w:rsidRDefault="000B13B9" w:rsidP="000B13B9">
      <w:pPr>
        <w:pStyle w:val="BodyText"/>
      </w:pPr>
      <w:r w:rsidRPr="00555394">
        <w:t xml:space="preserve">Discussion questions, or DQs, are a big factor </w:t>
      </w:r>
      <w:r w:rsidR="00707517">
        <w:t>in all your classes</w:t>
      </w:r>
      <w:r w:rsidRPr="00555394">
        <w:t>. T</w:t>
      </w:r>
      <w:r w:rsidR="00707517">
        <w:t xml:space="preserve">he </w:t>
      </w:r>
      <w:r w:rsidRPr="00555394">
        <w:t xml:space="preserve">questions </w:t>
      </w:r>
      <w:r w:rsidR="00507C8E">
        <w:t xml:space="preserve">usually </w:t>
      </w:r>
      <w:r w:rsidRPr="00555394">
        <w:t xml:space="preserve">pertain to the weekly </w:t>
      </w:r>
      <w:r w:rsidR="00707517">
        <w:t>reading</w:t>
      </w:r>
      <w:r w:rsidR="00507C8E">
        <w:t>,</w:t>
      </w:r>
      <w:r w:rsidRPr="00555394">
        <w:t xml:space="preserve"> and are due on certain </w:t>
      </w:r>
      <w:r w:rsidR="00507C8E" w:rsidRPr="00555394">
        <w:t xml:space="preserve">days </w:t>
      </w:r>
      <w:r w:rsidR="00507C8E">
        <w:t>every</w:t>
      </w:r>
      <w:r w:rsidRPr="00555394">
        <w:t xml:space="preserve"> week</w:t>
      </w:r>
      <w:r w:rsidR="00507C8E">
        <w:t>.</w:t>
      </w:r>
      <w:r w:rsidRPr="00555394">
        <w:t xml:space="preserve"> </w:t>
      </w:r>
      <w:r w:rsidR="00507C8E">
        <w:t>The day it is due, a post must be submitted before</w:t>
      </w:r>
      <w:r w:rsidRPr="00555394">
        <w:t xml:space="preserve"> 11:59 pm, </w:t>
      </w:r>
      <w:r w:rsidR="00507C8E">
        <w:t>Arizona time</w:t>
      </w:r>
      <w:r w:rsidRPr="00555394">
        <w:t xml:space="preserve">. </w:t>
      </w:r>
    </w:p>
    <w:p w14:paraId="323DF380" w14:textId="77777777" w:rsidR="00594E78" w:rsidRDefault="00594E78" w:rsidP="00594E78">
      <w:pPr>
        <w:pStyle w:val="BodyText"/>
        <w:numPr>
          <w:ilvl w:val="0"/>
          <w:numId w:val="17"/>
        </w:numPr>
      </w:pPr>
      <w:r w:rsidRPr="00507C8E">
        <w:rPr>
          <w:rStyle w:val="Strong"/>
        </w:rPr>
        <w:t xml:space="preserve">Every class has different requirements for discussion questions. </w:t>
      </w:r>
      <w:r>
        <w:t>The number and schedule you must follow will be given to you in a document or post with a title similar to “Instructor’s Policies.” If you don’t receive the information from your instructor, please contact him or her early to clarify what will be expected from you. You wouldn’t want to lose points because you didn’t know wh</w:t>
      </w:r>
      <w:r w:rsidR="00507C8E">
        <w:t>en something was due.</w:t>
      </w:r>
    </w:p>
    <w:p w14:paraId="323DF381" w14:textId="77777777" w:rsidR="000B13B9" w:rsidRDefault="000B13B9" w:rsidP="000B13B9">
      <w:pPr>
        <w:pStyle w:val="BodyText"/>
        <w:numPr>
          <w:ilvl w:val="0"/>
          <w:numId w:val="17"/>
        </w:numPr>
      </w:pPr>
      <w:r w:rsidRPr="00507C8E">
        <w:rPr>
          <w:rStyle w:val="Strong"/>
        </w:rPr>
        <w:t>There is usually a minimum length for discussion questions and sometimes a different minimum for participation posts.</w:t>
      </w:r>
      <w:r>
        <w:t xml:space="preserve"> Again check the rules set out by your instructor and if you can’t find the information, ask.</w:t>
      </w:r>
    </w:p>
    <w:p w14:paraId="323DF382" w14:textId="77777777" w:rsidR="000B13B9" w:rsidRDefault="000B13B9" w:rsidP="000B13B9">
      <w:pPr>
        <w:pStyle w:val="BodyText"/>
        <w:numPr>
          <w:ilvl w:val="0"/>
          <w:numId w:val="17"/>
        </w:numPr>
      </w:pPr>
      <w:r w:rsidRPr="00507C8E">
        <w:rPr>
          <w:rStyle w:val="Strong"/>
        </w:rPr>
        <w:t>The point value for discussion questions and class participation also varies from class to class.</w:t>
      </w:r>
      <w:r>
        <w:t xml:space="preserve"> Consult your syllabus and the instructor’s policies for details.</w:t>
      </w:r>
    </w:p>
    <w:p w14:paraId="323DF383" w14:textId="77777777" w:rsidR="00847EF8" w:rsidRDefault="00847EF8" w:rsidP="00847EF8">
      <w:pPr>
        <w:pStyle w:val="BodyText"/>
      </w:pPr>
      <w:r>
        <w:t>When you post keep the following in mind:</w:t>
      </w:r>
    </w:p>
    <w:p w14:paraId="323DF384" w14:textId="77777777" w:rsidR="00847EF8" w:rsidRDefault="00847EF8" w:rsidP="00847EF8">
      <w:pPr>
        <w:pStyle w:val="BodyText"/>
        <w:numPr>
          <w:ilvl w:val="0"/>
          <w:numId w:val="33"/>
        </w:numPr>
      </w:pPr>
      <w:r w:rsidRPr="00507C8E">
        <w:rPr>
          <w:b/>
        </w:rPr>
        <w:t>Always consider your audience and their feelings</w:t>
      </w:r>
      <w:r w:rsidR="00507C8E" w:rsidRPr="00507C8E">
        <w:rPr>
          <w:b/>
        </w:rPr>
        <w:t>.</w:t>
      </w:r>
      <w:r>
        <w:t xml:space="preserve"> </w:t>
      </w:r>
      <w:r w:rsidR="00507C8E">
        <w:t>I</w:t>
      </w:r>
      <w:r>
        <w:t>n an online environment nobody can see the smile on your face</w:t>
      </w:r>
      <w:r w:rsidR="00507C8E">
        <w:t>;</w:t>
      </w:r>
      <w:r>
        <w:t xml:space="preserve"> they can only read your words. You cannot see the effects your comments have on others either. Be mindful of the audience. It is </w:t>
      </w:r>
      <w:r w:rsidR="00507C8E">
        <w:t>un</w:t>
      </w:r>
      <w:r>
        <w:t>likely that everyone will agree with you, but we learn to communicate, understand</w:t>
      </w:r>
      <w:r w:rsidR="00507C8E">
        <w:t>,</w:t>
      </w:r>
      <w:r>
        <w:t xml:space="preserve"> and solve for a common interest.</w:t>
      </w:r>
    </w:p>
    <w:p w14:paraId="323DF385" w14:textId="77777777" w:rsidR="00847EF8" w:rsidRDefault="00847EF8" w:rsidP="00847EF8">
      <w:pPr>
        <w:pStyle w:val="BodyText"/>
        <w:numPr>
          <w:ilvl w:val="0"/>
          <w:numId w:val="33"/>
        </w:numPr>
      </w:pPr>
      <w:r w:rsidRPr="00507C8E">
        <w:rPr>
          <w:b/>
        </w:rPr>
        <w:t>An important aspect of the online cla</w:t>
      </w:r>
      <w:r w:rsidR="00507C8E" w:rsidRPr="00507C8E">
        <w:rPr>
          <w:b/>
        </w:rPr>
        <w:t>ssroom environment is diversity.</w:t>
      </w:r>
      <w:r w:rsidR="00507C8E">
        <w:t xml:space="preserve"> Y</w:t>
      </w:r>
      <w:r>
        <w:t xml:space="preserve">ou should talk to others as you would </w:t>
      </w:r>
      <w:r w:rsidR="00507C8E">
        <w:t>like</w:t>
      </w:r>
      <w:r>
        <w:t xml:space="preserve"> to be spoken to. Negative online language and behavior disrupt from the learning experience and this can affect not only yourself but others you communicate with, robbing them of an enriched learning environment.</w:t>
      </w:r>
    </w:p>
    <w:p w14:paraId="323DF386" w14:textId="77777777" w:rsidR="00E865FA" w:rsidRDefault="00E865FA" w:rsidP="00E865FA">
      <w:pPr>
        <w:pStyle w:val="Heading1"/>
      </w:pPr>
      <w:bookmarkStart w:id="57" w:name="_Ref328423926"/>
      <w:bookmarkStart w:id="58" w:name="_Toc414521912"/>
      <w:r>
        <w:lastRenderedPageBreak/>
        <w:t>Appendix B – Setting up your Signature</w:t>
      </w:r>
      <w:bookmarkEnd w:id="57"/>
      <w:bookmarkEnd w:id="58"/>
    </w:p>
    <w:p w14:paraId="323DF387" w14:textId="77777777" w:rsidR="00E865FA" w:rsidRDefault="00E865FA" w:rsidP="00E865FA">
      <w:pPr>
        <w:pStyle w:val="BodyText"/>
      </w:pPr>
      <w:r>
        <w:t>Below the list of forums on the left side of the discussion forums screen, you will find a link to Preferences. Click on that link and you will be able to create a signature that will automatically be added to each of your posts.</w:t>
      </w:r>
    </w:p>
    <w:p w14:paraId="323DF388" w14:textId="77777777" w:rsidR="00CA4D5D" w:rsidRDefault="00CA4D5D" w:rsidP="00E865FA">
      <w:pPr>
        <w:pStyle w:val="BodyText"/>
      </w:pPr>
      <w:r>
        <w:t>On the preferences page, you can set the way you want your name to appear on the thread lists, you can set the default format and font for posts, and whether the spell checker should run automatically when you post your message. Finally, if you wish, you can have new posts created in a new and separate window.</w:t>
      </w:r>
    </w:p>
    <w:p w14:paraId="323DF389" w14:textId="77777777" w:rsidR="00CA4D5D" w:rsidRDefault="00CA4D5D" w:rsidP="00CA4D5D">
      <w:pPr>
        <w:pStyle w:val="Image"/>
        <w:keepNext/>
      </w:pPr>
      <w:r>
        <w:drawing>
          <wp:inline distT="0" distB="0" distL="0" distR="0" wp14:anchorId="323DF3B2" wp14:editId="323DF3B3">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323DF38A" w14:textId="77777777" w:rsidR="00E865FA" w:rsidRDefault="00CA4D5D" w:rsidP="00CA4D5D">
      <w:pPr>
        <w:pStyle w:val="Caption"/>
        <w:jc w:val="left"/>
      </w:pPr>
      <w:bookmarkStart w:id="59" w:name="_Toc414521926"/>
      <w:r>
        <w:t xml:space="preserve">Figure </w:t>
      </w:r>
      <w:fldSimple w:instr=" SEQ Figure \* ARABIC ">
        <w:r w:rsidR="00056059">
          <w:rPr>
            <w:noProof/>
          </w:rPr>
          <w:t>14</w:t>
        </w:r>
      </w:fldSimple>
      <w:r>
        <w:t xml:space="preserve"> - Forum Preferences dialog.</w:t>
      </w:r>
      <w:bookmarkEnd w:id="59"/>
    </w:p>
    <w:p w14:paraId="323DF38B" w14:textId="77777777" w:rsidR="00CA4D5D" w:rsidRPr="00CA4D5D" w:rsidRDefault="00CA4D5D" w:rsidP="00CA4D5D">
      <w:pPr>
        <w:pStyle w:val="BodyText"/>
      </w:pPr>
      <w:r>
        <w:t xml:space="preserve">At the bottom of the screen, under “My Signature” you can edit and format the text you want to use for your signature. The tools are exactly the same as those you use to edit your posts. When you have finished, click </w:t>
      </w:r>
      <w:r w:rsidRPr="00507C8E">
        <w:rPr>
          <w:rStyle w:val="Strong"/>
        </w:rPr>
        <w:t>Save Preferences</w:t>
      </w:r>
      <w:r>
        <w:t>. And you will be ready to go.</w:t>
      </w:r>
    </w:p>
    <w:sectPr w:rsidR="00CA4D5D" w:rsidRPr="00CA4D5D" w:rsidSect="003C5A3B">
      <w:headerReference w:type="even" r:id="rId28"/>
      <w:headerReference w:type="default" r:id="rId29"/>
      <w:footerReference w:type="even" r:id="rId30"/>
      <w:footerReference w:type="defaul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07CEE" w14:textId="77777777" w:rsidR="00FF54B4" w:rsidRDefault="00FF54B4" w:rsidP="003C5A3B">
      <w:pPr>
        <w:spacing w:after="0" w:line="240" w:lineRule="auto"/>
      </w:pPr>
      <w:r>
        <w:separator/>
      </w:r>
    </w:p>
  </w:endnote>
  <w:endnote w:type="continuationSeparator" w:id="0">
    <w:p w14:paraId="3FF6F325" w14:textId="77777777" w:rsidR="00FF54B4" w:rsidRDefault="00FF54B4" w:rsidP="003C5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DF3BA" w14:textId="77777777" w:rsidR="00507C8E" w:rsidRDefault="00507C8E">
    <w:pPr>
      <w:pStyle w:val="Footer"/>
    </w:pPr>
    <w:r>
      <w:t xml:space="preserve">Page </w:t>
    </w:r>
    <w:r>
      <w:fldChar w:fldCharType="begin"/>
    </w:r>
    <w:r>
      <w:instrText xml:space="preserve"> PAGE   \* MERGEFORMAT </w:instrText>
    </w:r>
    <w:r>
      <w:fldChar w:fldCharType="separate"/>
    </w:r>
    <w:r w:rsidR="00792FD8">
      <w:rPr>
        <w:noProof/>
      </w:rPr>
      <w:t>6</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DF3BB" w14:textId="77777777" w:rsidR="00507C8E" w:rsidRDefault="00507C8E">
    <w:pPr>
      <w:pStyle w:val="Footer"/>
    </w:pPr>
    <w:r>
      <w:tab/>
    </w:r>
    <w:r>
      <w:tab/>
      <w:t xml:space="preserve">Page </w:t>
    </w:r>
    <w:r>
      <w:fldChar w:fldCharType="begin"/>
    </w:r>
    <w:r>
      <w:instrText xml:space="preserve"> PAGE   \* MERGEFORMAT </w:instrText>
    </w:r>
    <w:r>
      <w:fldChar w:fldCharType="separate"/>
    </w:r>
    <w:r w:rsidR="00AA55D7">
      <w:rPr>
        <w:noProof/>
      </w:rPr>
      <w:t>5</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DF3BC" w14:textId="77777777" w:rsidR="00507C8E" w:rsidRDefault="00507C8E">
    <w:pPr>
      <w:pStyle w:val="Footer"/>
    </w:pPr>
    <w:r>
      <w:t>TEMPLATE-UoP-001-00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6D6EE" w14:textId="77777777" w:rsidR="00FF54B4" w:rsidRDefault="00FF54B4" w:rsidP="003C5A3B">
      <w:pPr>
        <w:spacing w:after="0" w:line="240" w:lineRule="auto"/>
      </w:pPr>
      <w:r>
        <w:separator/>
      </w:r>
    </w:p>
  </w:footnote>
  <w:footnote w:type="continuationSeparator" w:id="0">
    <w:p w14:paraId="4495F86B" w14:textId="77777777" w:rsidR="00FF54B4" w:rsidRDefault="00FF54B4" w:rsidP="003C5A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DF3B8" w14:textId="77777777" w:rsidR="00507C8E" w:rsidRDefault="00507C8E">
    <w:pPr>
      <w:pStyle w:val="Header"/>
    </w:pPr>
    <w:r>
      <w:t>Discussion Forums Guide</w:t>
    </w:r>
    <w:r>
      <w:tab/>
    </w:r>
    <w:r>
      <w:tab/>
      <w:t>University of Phoenix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DF3B9" w14:textId="77777777" w:rsidR="00507C8E" w:rsidRDefault="00507C8E">
    <w:pPr>
      <w:pStyle w:val="Header"/>
    </w:pPr>
    <w:r>
      <w:t>University of Phoenix</w:t>
    </w:r>
    <w:r>
      <w:tab/>
    </w:r>
    <w:r>
      <w:tab/>
      <w:t>Discussion Forums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5BCCB92"/>
    <w:lvl w:ilvl="0">
      <w:start w:val="1"/>
      <w:numFmt w:val="decimal"/>
      <w:lvlText w:val="%1."/>
      <w:lvlJc w:val="left"/>
      <w:pPr>
        <w:tabs>
          <w:tab w:val="num" w:pos="1800"/>
        </w:tabs>
        <w:ind w:left="1800" w:hanging="360"/>
      </w:pPr>
    </w:lvl>
  </w:abstractNum>
  <w:abstractNum w:abstractNumId="1">
    <w:nsid w:val="FFFFFF7D"/>
    <w:multiLevelType w:val="singleLevel"/>
    <w:tmpl w:val="AA44A6BC"/>
    <w:lvl w:ilvl="0">
      <w:start w:val="1"/>
      <w:numFmt w:val="decimal"/>
      <w:lvlText w:val="%1."/>
      <w:lvlJc w:val="left"/>
      <w:pPr>
        <w:tabs>
          <w:tab w:val="num" w:pos="1440"/>
        </w:tabs>
        <w:ind w:left="1440" w:hanging="360"/>
      </w:pPr>
    </w:lvl>
  </w:abstractNum>
  <w:abstractNum w:abstractNumId="2">
    <w:nsid w:val="FFFFFF7E"/>
    <w:multiLevelType w:val="singleLevel"/>
    <w:tmpl w:val="20BE62EE"/>
    <w:lvl w:ilvl="0">
      <w:start w:val="1"/>
      <w:numFmt w:val="decimal"/>
      <w:lvlText w:val="%1."/>
      <w:lvlJc w:val="left"/>
      <w:pPr>
        <w:tabs>
          <w:tab w:val="num" w:pos="1080"/>
        </w:tabs>
        <w:ind w:left="1080" w:hanging="360"/>
      </w:pPr>
    </w:lvl>
  </w:abstractNum>
  <w:abstractNum w:abstractNumId="3">
    <w:nsid w:val="FFFFFF7F"/>
    <w:multiLevelType w:val="singleLevel"/>
    <w:tmpl w:val="01FEA944"/>
    <w:lvl w:ilvl="0">
      <w:start w:val="1"/>
      <w:numFmt w:val="decimal"/>
      <w:lvlText w:val="%1."/>
      <w:lvlJc w:val="left"/>
      <w:pPr>
        <w:tabs>
          <w:tab w:val="num" w:pos="720"/>
        </w:tabs>
        <w:ind w:left="720" w:hanging="360"/>
      </w:pPr>
    </w:lvl>
  </w:abstractNum>
  <w:abstractNum w:abstractNumId="4">
    <w:nsid w:val="FFFFFF80"/>
    <w:multiLevelType w:val="singleLevel"/>
    <w:tmpl w:val="CEF41AC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802F9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7445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8AABD7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D48E32C"/>
    <w:lvl w:ilvl="0">
      <w:start w:val="1"/>
      <w:numFmt w:val="decimal"/>
      <w:pStyle w:val="ListNumber"/>
      <w:lvlText w:val="%1."/>
      <w:lvlJc w:val="left"/>
      <w:pPr>
        <w:tabs>
          <w:tab w:val="num" w:pos="360"/>
        </w:tabs>
        <w:ind w:left="360" w:hanging="360"/>
      </w:pPr>
    </w:lvl>
  </w:abstractNum>
  <w:abstractNum w:abstractNumId="9">
    <w:nsid w:val="FFFFFF89"/>
    <w:multiLevelType w:val="singleLevel"/>
    <w:tmpl w:val="025A98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44E57"/>
    <w:multiLevelType w:val="hybridMultilevel"/>
    <w:tmpl w:val="5728F6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021C2D88"/>
    <w:multiLevelType w:val="hybridMultilevel"/>
    <w:tmpl w:val="02B2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5C0729"/>
    <w:multiLevelType w:val="hybridMultilevel"/>
    <w:tmpl w:val="41049E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07E762F"/>
    <w:multiLevelType w:val="hybridMultilevel"/>
    <w:tmpl w:val="7854BB8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8012163"/>
    <w:multiLevelType w:val="hybridMultilevel"/>
    <w:tmpl w:val="E4AADC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A7652B6"/>
    <w:multiLevelType w:val="hybridMultilevel"/>
    <w:tmpl w:val="9B046C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26DA43B5"/>
    <w:multiLevelType w:val="hybridMultilevel"/>
    <w:tmpl w:val="648E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627ED4"/>
    <w:multiLevelType w:val="hybridMultilevel"/>
    <w:tmpl w:val="CFFA35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F6911E6"/>
    <w:multiLevelType w:val="hybridMultilevel"/>
    <w:tmpl w:val="8A846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317173"/>
    <w:multiLevelType w:val="hybridMultilevel"/>
    <w:tmpl w:val="0BA623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2F20C98"/>
    <w:multiLevelType w:val="hybridMultilevel"/>
    <w:tmpl w:val="AA34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D2463F"/>
    <w:multiLevelType w:val="hybridMultilevel"/>
    <w:tmpl w:val="42F871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4E152EC8"/>
    <w:multiLevelType w:val="hybridMultilevel"/>
    <w:tmpl w:val="F1F6F47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4F8F6675"/>
    <w:multiLevelType w:val="hybridMultilevel"/>
    <w:tmpl w:val="A34C06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61DA3D79"/>
    <w:multiLevelType w:val="hybridMultilevel"/>
    <w:tmpl w:val="327418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647941F1"/>
    <w:multiLevelType w:val="hybridMultilevel"/>
    <w:tmpl w:val="FCC246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56530CD"/>
    <w:multiLevelType w:val="hybridMultilevel"/>
    <w:tmpl w:val="C864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BE0AE3"/>
    <w:multiLevelType w:val="hybridMultilevel"/>
    <w:tmpl w:val="C27CC0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2835CA2"/>
    <w:multiLevelType w:val="hybridMultilevel"/>
    <w:tmpl w:val="A7864814"/>
    <w:lvl w:ilvl="0" w:tplc="F72C1270">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nsid w:val="73636D2F"/>
    <w:multiLevelType w:val="hybridMultilevel"/>
    <w:tmpl w:val="F03CF5C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38576CB"/>
    <w:multiLevelType w:val="hybridMultilevel"/>
    <w:tmpl w:val="B3D4385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0"/>
  </w:num>
  <w:num w:numId="13">
    <w:abstractNumId w:val="26"/>
  </w:num>
  <w:num w:numId="14">
    <w:abstractNumId w:val="18"/>
  </w:num>
  <w:num w:numId="15">
    <w:abstractNumId w:val="11"/>
  </w:num>
  <w:num w:numId="16">
    <w:abstractNumId w:val="16"/>
  </w:num>
  <w:num w:numId="17">
    <w:abstractNumId w:val="17"/>
  </w:num>
  <w:num w:numId="18">
    <w:abstractNumId w:val="29"/>
  </w:num>
  <w:num w:numId="19">
    <w:abstractNumId w:val="10"/>
  </w:num>
  <w:num w:numId="20">
    <w:abstractNumId w:val="12"/>
  </w:num>
  <w:num w:numId="21">
    <w:abstractNumId w:val="27"/>
  </w:num>
  <w:num w:numId="22">
    <w:abstractNumId w:val="8"/>
    <w:lvlOverride w:ilvl="0">
      <w:startOverride w:val="1"/>
    </w:lvlOverride>
  </w:num>
  <w:num w:numId="23">
    <w:abstractNumId w:val="28"/>
  </w:num>
  <w:num w:numId="24">
    <w:abstractNumId w:val="8"/>
    <w:lvlOverride w:ilvl="0">
      <w:startOverride w:val="1"/>
    </w:lvlOverride>
  </w:num>
  <w:num w:numId="25">
    <w:abstractNumId w:val="15"/>
  </w:num>
  <w:num w:numId="26">
    <w:abstractNumId w:val="23"/>
  </w:num>
  <w:num w:numId="27">
    <w:abstractNumId w:val="21"/>
  </w:num>
  <w:num w:numId="28">
    <w:abstractNumId w:val="22"/>
  </w:num>
  <w:num w:numId="29">
    <w:abstractNumId w:val="30"/>
  </w:num>
  <w:num w:numId="30">
    <w:abstractNumId w:val="24"/>
  </w:num>
  <w:num w:numId="31">
    <w:abstractNumId w:val="13"/>
  </w:num>
  <w:num w:numId="32">
    <w:abstractNumId w:val="1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clickAndTypeStyle w:val="BodyText"/>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3C6"/>
    <w:rsid w:val="00010450"/>
    <w:rsid w:val="00035673"/>
    <w:rsid w:val="00056059"/>
    <w:rsid w:val="000B13B9"/>
    <w:rsid w:val="000B3548"/>
    <w:rsid w:val="000E1E83"/>
    <w:rsid w:val="0011418A"/>
    <w:rsid w:val="00195F0D"/>
    <w:rsid w:val="001A4873"/>
    <w:rsid w:val="001B022C"/>
    <w:rsid w:val="001F39E4"/>
    <w:rsid w:val="00212EF1"/>
    <w:rsid w:val="002354BF"/>
    <w:rsid w:val="00247113"/>
    <w:rsid w:val="0028064A"/>
    <w:rsid w:val="002926A6"/>
    <w:rsid w:val="002927B0"/>
    <w:rsid w:val="002D57CB"/>
    <w:rsid w:val="002E5E94"/>
    <w:rsid w:val="002F0522"/>
    <w:rsid w:val="0032673C"/>
    <w:rsid w:val="0036195C"/>
    <w:rsid w:val="003928D0"/>
    <w:rsid w:val="003C5A3B"/>
    <w:rsid w:val="00407201"/>
    <w:rsid w:val="00423A5A"/>
    <w:rsid w:val="00441670"/>
    <w:rsid w:val="00482117"/>
    <w:rsid w:val="004B013C"/>
    <w:rsid w:val="004B3750"/>
    <w:rsid w:val="004C6E0A"/>
    <w:rsid w:val="00507C8E"/>
    <w:rsid w:val="00521D05"/>
    <w:rsid w:val="0053663F"/>
    <w:rsid w:val="00555394"/>
    <w:rsid w:val="00594E78"/>
    <w:rsid w:val="005A00D0"/>
    <w:rsid w:val="005B6D5E"/>
    <w:rsid w:val="0060319D"/>
    <w:rsid w:val="006372B9"/>
    <w:rsid w:val="0064555F"/>
    <w:rsid w:val="00645EE6"/>
    <w:rsid w:val="006729D4"/>
    <w:rsid w:val="0067443A"/>
    <w:rsid w:val="0067456E"/>
    <w:rsid w:val="006B0B1B"/>
    <w:rsid w:val="006B5495"/>
    <w:rsid w:val="006D38AF"/>
    <w:rsid w:val="006E0992"/>
    <w:rsid w:val="00707517"/>
    <w:rsid w:val="0071045E"/>
    <w:rsid w:val="00717F85"/>
    <w:rsid w:val="0072255C"/>
    <w:rsid w:val="00723ED1"/>
    <w:rsid w:val="00742982"/>
    <w:rsid w:val="00756763"/>
    <w:rsid w:val="00792FD8"/>
    <w:rsid w:val="007A3D9D"/>
    <w:rsid w:val="007A4AFF"/>
    <w:rsid w:val="007D2714"/>
    <w:rsid w:val="008064C1"/>
    <w:rsid w:val="008066FF"/>
    <w:rsid w:val="00814866"/>
    <w:rsid w:val="00825FAE"/>
    <w:rsid w:val="008428E6"/>
    <w:rsid w:val="00842BE8"/>
    <w:rsid w:val="00847EF8"/>
    <w:rsid w:val="0087273F"/>
    <w:rsid w:val="008A7540"/>
    <w:rsid w:val="008B1CA2"/>
    <w:rsid w:val="008B4D2A"/>
    <w:rsid w:val="008B6E1C"/>
    <w:rsid w:val="00906495"/>
    <w:rsid w:val="00940D53"/>
    <w:rsid w:val="009523C6"/>
    <w:rsid w:val="00985906"/>
    <w:rsid w:val="0099298D"/>
    <w:rsid w:val="009B27CF"/>
    <w:rsid w:val="009B686A"/>
    <w:rsid w:val="009C0C8E"/>
    <w:rsid w:val="00A23E89"/>
    <w:rsid w:val="00A51303"/>
    <w:rsid w:val="00A567AD"/>
    <w:rsid w:val="00A77F75"/>
    <w:rsid w:val="00A8651D"/>
    <w:rsid w:val="00A8687A"/>
    <w:rsid w:val="00A90DE7"/>
    <w:rsid w:val="00AA55D7"/>
    <w:rsid w:val="00AF339E"/>
    <w:rsid w:val="00B15014"/>
    <w:rsid w:val="00B16235"/>
    <w:rsid w:val="00B624C0"/>
    <w:rsid w:val="00B827F3"/>
    <w:rsid w:val="00BC15CF"/>
    <w:rsid w:val="00C10A2A"/>
    <w:rsid w:val="00C33DB5"/>
    <w:rsid w:val="00C530DD"/>
    <w:rsid w:val="00C9498D"/>
    <w:rsid w:val="00CA4D5D"/>
    <w:rsid w:val="00CA5761"/>
    <w:rsid w:val="00D73710"/>
    <w:rsid w:val="00D81FDA"/>
    <w:rsid w:val="00DA6080"/>
    <w:rsid w:val="00E42536"/>
    <w:rsid w:val="00E673A9"/>
    <w:rsid w:val="00E865FA"/>
    <w:rsid w:val="00ED5954"/>
    <w:rsid w:val="00F24E67"/>
    <w:rsid w:val="00F44256"/>
    <w:rsid w:val="00F75675"/>
    <w:rsid w:val="00F936EA"/>
    <w:rsid w:val="00FA7AA7"/>
    <w:rsid w:val="00FF54B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F28D"/>
  <w15:docId w15:val="{820DFB6C-BEBE-4F9E-9DD6-019048F8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936EA"/>
    <w:rPr>
      <w:rFonts w:ascii="Arial" w:hAnsi="Arial"/>
    </w:rPr>
  </w:style>
  <w:style w:type="paragraph" w:styleId="Heading1">
    <w:name w:val="heading 1"/>
    <w:basedOn w:val="Normal"/>
    <w:next w:val="BodyText"/>
    <w:link w:val="Heading1Char"/>
    <w:uiPriority w:val="9"/>
    <w:qFormat/>
    <w:rsid w:val="008B1CA2"/>
    <w:pPr>
      <w:keepNext/>
      <w:keepLines/>
      <w:pageBreakBefore/>
      <w:widowControl w:val="0"/>
      <w:pBdr>
        <w:bottom w:val="single" w:sz="4" w:space="1" w:color="auto"/>
      </w:pBdr>
      <w:spacing w:before="2880" w:after="220" w:line="240" w:lineRule="auto"/>
      <w:jc w:val="right"/>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BodyText"/>
    <w:link w:val="Heading2Char"/>
    <w:uiPriority w:val="9"/>
    <w:unhideWhenUsed/>
    <w:qFormat/>
    <w:rsid w:val="008A7540"/>
    <w:pPr>
      <w:keepNext/>
      <w:keepLines/>
      <w:spacing w:before="200" w:after="0" w:line="240" w:lineRule="auto"/>
      <w:ind w:left="2160"/>
      <w:outlineLvl w:val="1"/>
    </w:pPr>
    <w:rPr>
      <w:rFonts w:ascii="Times New Roman" w:eastAsiaTheme="majorEastAsia" w:hAnsi="Times New Roman" w:cstheme="majorBidi"/>
      <w:b/>
      <w:bCs/>
      <w:color w:val="4F81BD" w:themeColor="accent1"/>
      <w:sz w:val="28"/>
      <w:szCs w:val="26"/>
    </w:rPr>
  </w:style>
  <w:style w:type="paragraph" w:styleId="Heading3">
    <w:name w:val="heading 3"/>
    <w:basedOn w:val="Normal"/>
    <w:next w:val="BodyText"/>
    <w:link w:val="Heading3Char"/>
    <w:uiPriority w:val="9"/>
    <w:unhideWhenUsed/>
    <w:qFormat/>
    <w:rsid w:val="00423A5A"/>
    <w:pPr>
      <w:keepNext/>
      <w:keepLines/>
      <w:spacing w:before="200" w:after="0"/>
      <w:ind w:left="216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8B1CA2"/>
    <w:pPr>
      <w:spacing w:after="240" w:line="240" w:lineRule="auto"/>
      <w:ind w:left="2160"/>
      <w:jc w:val="both"/>
    </w:pPr>
  </w:style>
  <w:style w:type="character" w:customStyle="1" w:styleId="BodyTextChar">
    <w:name w:val="Body Text Char"/>
    <w:basedOn w:val="DefaultParagraphFont"/>
    <w:link w:val="BodyText"/>
    <w:uiPriority w:val="99"/>
    <w:rsid w:val="008B1CA2"/>
    <w:rPr>
      <w:rFonts w:ascii="Arial" w:hAnsi="Arial"/>
    </w:rPr>
  </w:style>
  <w:style w:type="paragraph" w:customStyle="1" w:styleId="TableBodyText">
    <w:name w:val="Table Body Text"/>
    <w:basedOn w:val="Normal"/>
    <w:qFormat/>
    <w:rsid w:val="00842BE8"/>
    <w:pPr>
      <w:spacing w:before="60" w:after="60" w:line="240" w:lineRule="auto"/>
    </w:pPr>
    <w:rPr>
      <w:noProof/>
    </w:rPr>
  </w:style>
  <w:style w:type="paragraph" w:styleId="BalloonText">
    <w:name w:val="Balloon Text"/>
    <w:basedOn w:val="Normal"/>
    <w:link w:val="BalloonTextChar"/>
    <w:uiPriority w:val="99"/>
    <w:semiHidden/>
    <w:unhideWhenUsed/>
    <w:rsid w:val="00A51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303"/>
    <w:rPr>
      <w:rFonts w:ascii="Tahoma" w:hAnsi="Tahoma" w:cs="Tahoma"/>
      <w:sz w:val="16"/>
      <w:szCs w:val="16"/>
    </w:rPr>
  </w:style>
  <w:style w:type="paragraph" w:styleId="Title">
    <w:name w:val="Title"/>
    <w:basedOn w:val="Normal"/>
    <w:next w:val="Normal"/>
    <w:link w:val="TitleChar"/>
    <w:uiPriority w:val="10"/>
    <w:qFormat/>
    <w:rsid w:val="003C5A3B"/>
    <w:pPr>
      <w:pBdr>
        <w:bottom w:val="single" w:sz="8" w:space="4" w:color="4F81BD" w:themeColor="accent1"/>
      </w:pBdr>
      <w:spacing w:before="1440" w:after="300" w:line="240" w:lineRule="auto"/>
      <w:contextualSpacing/>
      <w:jc w:val="center"/>
    </w:pPr>
    <w:rPr>
      <w:rFonts w:ascii="Times New Roman" w:eastAsiaTheme="majorEastAsia" w:hAnsi="Times New Roman"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3C5A3B"/>
    <w:rPr>
      <w:rFonts w:ascii="Times New Roman" w:eastAsiaTheme="majorEastAsia" w:hAnsi="Times New Roman" w:cstheme="majorBidi"/>
      <w:color w:val="17365D" w:themeColor="text2" w:themeShade="BF"/>
      <w:spacing w:val="5"/>
      <w:kern w:val="28"/>
      <w:sz w:val="72"/>
      <w:szCs w:val="52"/>
    </w:rPr>
  </w:style>
  <w:style w:type="table" w:styleId="TableGrid">
    <w:name w:val="Table Grid"/>
    <w:basedOn w:val="TableNormal"/>
    <w:uiPriority w:val="59"/>
    <w:rsid w:val="00A513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5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A3B"/>
  </w:style>
  <w:style w:type="paragraph" w:styleId="Footer">
    <w:name w:val="footer"/>
    <w:basedOn w:val="Normal"/>
    <w:link w:val="FooterChar"/>
    <w:uiPriority w:val="99"/>
    <w:unhideWhenUsed/>
    <w:rsid w:val="003C5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A3B"/>
  </w:style>
  <w:style w:type="paragraph" w:styleId="Subtitle">
    <w:name w:val="Subtitle"/>
    <w:basedOn w:val="Normal"/>
    <w:next w:val="Normal"/>
    <w:link w:val="SubtitleChar"/>
    <w:uiPriority w:val="11"/>
    <w:qFormat/>
    <w:rsid w:val="003C5A3B"/>
    <w:pPr>
      <w:numPr>
        <w:ilvl w:val="1"/>
      </w:numPr>
      <w:jc w:val="cente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C5A3B"/>
    <w:rPr>
      <w:rFonts w:ascii="Arial" w:eastAsiaTheme="majorEastAsia" w:hAnsi="Arial"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B1CA2"/>
    <w:rPr>
      <w:rFonts w:ascii="Times New Roman" w:eastAsiaTheme="majorEastAsia" w:hAnsi="Times New Roman" w:cstheme="majorBidi"/>
      <w:b/>
      <w:bCs/>
      <w:color w:val="365F91" w:themeColor="accent1" w:themeShade="BF"/>
      <w:sz w:val="36"/>
      <w:szCs w:val="28"/>
    </w:rPr>
  </w:style>
  <w:style w:type="paragraph" w:styleId="NoSpacing">
    <w:name w:val="No Spacing"/>
    <w:uiPriority w:val="1"/>
    <w:qFormat/>
    <w:rsid w:val="00C9498D"/>
    <w:pPr>
      <w:spacing w:after="0" w:line="240" w:lineRule="auto"/>
    </w:pPr>
    <w:rPr>
      <w:rFonts w:ascii="Arial" w:hAnsi="Arial"/>
    </w:rPr>
  </w:style>
  <w:style w:type="paragraph" w:styleId="ListNumber">
    <w:name w:val="List Number"/>
    <w:basedOn w:val="BodyText"/>
    <w:uiPriority w:val="99"/>
    <w:unhideWhenUsed/>
    <w:qFormat/>
    <w:rsid w:val="00717F85"/>
    <w:pPr>
      <w:numPr>
        <w:numId w:val="6"/>
      </w:numPr>
      <w:ind w:left="2880"/>
      <w:contextualSpacing/>
    </w:pPr>
  </w:style>
  <w:style w:type="paragraph" w:styleId="ListBullet">
    <w:name w:val="List Bullet"/>
    <w:basedOn w:val="Normal"/>
    <w:uiPriority w:val="99"/>
    <w:unhideWhenUsed/>
    <w:rsid w:val="00717F85"/>
    <w:pPr>
      <w:numPr>
        <w:numId w:val="1"/>
      </w:numPr>
      <w:contextualSpacing/>
    </w:pPr>
  </w:style>
  <w:style w:type="character" w:customStyle="1" w:styleId="Heading2Char">
    <w:name w:val="Heading 2 Char"/>
    <w:basedOn w:val="DefaultParagraphFont"/>
    <w:link w:val="Heading2"/>
    <w:uiPriority w:val="9"/>
    <w:rsid w:val="008A7540"/>
    <w:rPr>
      <w:rFonts w:ascii="Times New Roman" w:eastAsiaTheme="majorEastAsia" w:hAnsi="Times New Roman" w:cstheme="majorBidi"/>
      <w:b/>
      <w:bCs/>
      <w:color w:val="4F81BD" w:themeColor="accent1"/>
      <w:sz w:val="28"/>
      <w:szCs w:val="26"/>
    </w:rPr>
  </w:style>
  <w:style w:type="paragraph" w:styleId="Caption">
    <w:name w:val="caption"/>
    <w:basedOn w:val="Normal"/>
    <w:next w:val="BodyText"/>
    <w:uiPriority w:val="35"/>
    <w:unhideWhenUsed/>
    <w:qFormat/>
    <w:rsid w:val="008B4D2A"/>
    <w:pPr>
      <w:spacing w:line="240" w:lineRule="auto"/>
      <w:jc w:val="both"/>
    </w:pPr>
    <w:rPr>
      <w:b/>
      <w:bCs/>
      <w:color w:val="4F81BD" w:themeColor="accent1"/>
      <w:sz w:val="18"/>
      <w:szCs w:val="18"/>
    </w:rPr>
  </w:style>
  <w:style w:type="paragraph" w:styleId="CommentText">
    <w:name w:val="annotation text"/>
    <w:basedOn w:val="Normal"/>
    <w:link w:val="CommentTextChar"/>
    <w:uiPriority w:val="99"/>
    <w:semiHidden/>
    <w:unhideWhenUsed/>
    <w:rsid w:val="002927B0"/>
    <w:pPr>
      <w:spacing w:line="240" w:lineRule="auto"/>
    </w:pPr>
    <w:rPr>
      <w:sz w:val="20"/>
      <w:szCs w:val="20"/>
    </w:rPr>
  </w:style>
  <w:style w:type="character" w:customStyle="1" w:styleId="CommentTextChar">
    <w:name w:val="Comment Text Char"/>
    <w:basedOn w:val="DefaultParagraphFont"/>
    <w:link w:val="CommentText"/>
    <w:uiPriority w:val="99"/>
    <w:semiHidden/>
    <w:rsid w:val="002927B0"/>
    <w:rPr>
      <w:rFonts w:ascii="Arial" w:hAnsi="Arial"/>
      <w:sz w:val="20"/>
      <w:szCs w:val="20"/>
    </w:rPr>
  </w:style>
  <w:style w:type="character" w:customStyle="1" w:styleId="Heading3Char">
    <w:name w:val="Heading 3 Char"/>
    <w:basedOn w:val="DefaultParagraphFont"/>
    <w:link w:val="Heading3"/>
    <w:uiPriority w:val="9"/>
    <w:rsid w:val="00423A5A"/>
    <w:rPr>
      <w:rFonts w:asciiTheme="majorHAnsi" w:eastAsiaTheme="majorEastAsia" w:hAnsiTheme="majorHAnsi" w:cstheme="majorBidi"/>
      <w:b/>
      <w:bCs/>
      <w:color w:val="4F81BD" w:themeColor="accent1"/>
    </w:rPr>
  </w:style>
  <w:style w:type="paragraph" w:styleId="TOCHeading">
    <w:name w:val="TOC Heading"/>
    <w:basedOn w:val="Heading1"/>
    <w:next w:val="Normal"/>
    <w:link w:val="TOCHeadingChar"/>
    <w:uiPriority w:val="39"/>
    <w:unhideWhenUsed/>
    <w:qFormat/>
    <w:rsid w:val="00723ED1"/>
    <w:pPr>
      <w:pBdr>
        <w:bottom w:val="none" w:sz="0" w:space="0" w:color="auto"/>
      </w:pBdr>
      <w:spacing w:before="480" w:after="0" w:line="276" w:lineRule="auto"/>
      <w:jc w:val="center"/>
      <w:outlineLvl w:val="9"/>
    </w:pPr>
  </w:style>
  <w:style w:type="paragraph" w:styleId="TOC1">
    <w:name w:val="toc 1"/>
    <w:basedOn w:val="Normal"/>
    <w:next w:val="Normal"/>
    <w:autoRedefine/>
    <w:uiPriority w:val="39"/>
    <w:unhideWhenUsed/>
    <w:rsid w:val="009B686A"/>
    <w:pPr>
      <w:spacing w:after="100"/>
    </w:pPr>
  </w:style>
  <w:style w:type="paragraph" w:styleId="TOC2">
    <w:name w:val="toc 2"/>
    <w:basedOn w:val="Normal"/>
    <w:next w:val="Normal"/>
    <w:autoRedefine/>
    <w:uiPriority w:val="39"/>
    <w:unhideWhenUsed/>
    <w:rsid w:val="009B686A"/>
    <w:pPr>
      <w:spacing w:after="100"/>
      <w:ind w:left="220"/>
    </w:pPr>
  </w:style>
  <w:style w:type="paragraph" w:styleId="TOC3">
    <w:name w:val="toc 3"/>
    <w:basedOn w:val="Normal"/>
    <w:next w:val="Normal"/>
    <w:autoRedefine/>
    <w:uiPriority w:val="39"/>
    <w:unhideWhenUsed/>
    <w:rsid w:val="009B686A"/>
    <w:pPr>
      <w:spacing w:after="100"/>
      <w:ind w:left="440"/>
    </w:pPr>
  </w:style>
  <w:style w:type="character" w:styleId="Hyperlink">
    <w:name w:val="Hyperlink"/>
    <w:basedOn w:val="DefaultParagraphFont"/>
    <w:uiPriority w:val="99"/>
    <w:unhideWhenUsed/>
    <w:rsid w:val="009B686A"/>
    <w:rPr>
      <w:color w:val="0000FF" w:themeColor="hyperlink"/>
      <w:u w:val="single"/>
    </w:rPr>
  </w:style>
  <w:style w:type="paragraph" w:styleId="TableofFigures">
    <w:name w:val="table of figures"/>
    <w:basedOn w:val="Normal"/>
    <w:next w:val="Normal"/>
    <w:uiPriority w:val="99"/>
    <w:unhideWhenUsed/>
    <w:rsid w:val="009B686A"/>
    <w:pPr>
      <w:spacing w:after="0"/>
    </w:pPr>
  </w:style>
  <w:style w:type="paragraph" w:customStyle="1" w:styleId="TOFHeading">
    <w:name w:val="TOF Heading"/>
    <w:basedOn w:val="TOCHeading"/>
    <w:link w:val="TOFHeadingChar"/>
    <w:qFormat/>
    <w:rsid w:val="009B686A"/>
    <w:pPr>
      <w:pageBreakBefore w:val="0"/>
    </w:pPr>
  </w:style>
  <w:style w:type="character" w:customStyle="1" w:styleId="TOCHeadingChar">
    <w:name w:val="TOC Heading Char"/>
    <w:basedOn w:val="Heading1Char"/>
    <w:link w:val="TOCHeading"/>
    <w:uiPriority w:val="39"/>
    <w:rsid w:val="009B686A"/>
    <w:rPr>
      <w:rFonts w:ascii="Times New Roman" w:eastAsiaTheme="majorEastAsia" w:hAnsi="Times New Roman" w:cstheme="majorBidi"/>
      <w:b/>
      <w:bCs/>
      <w:color w:val="365F91" w:themeColor="accent1" w:themeShade="BF"/>
      <w:sz w:val="36"/>
      <w:szCs w:val="28"/>
    </w:rPr>
  </w:style>
  <w:style w:type="character" w:customStyle="1" w:styleId="TOFHeadingChar">
    <w:name w:val="TOF Heading Char"/>
    <w:basedOn w:val="TOCHeadingChar"/>
    <w:link w:val="TOFHeading"/>
    <w:rsid w:val="009B686A"/>
    <w:rPr>
      <w:rFonts w:ascii="Times New Roman" w:eastAsiaTheme="majorEastAsia" w:hAnsi="Times New Roman" w:cstheme="majorBidi"/>
      <w:b/>
      <w:bCs/>
      <w:color w:val="365F91" w:themeColor="accent1" w:themeShade="BF"/>
      <w:sz w:val="36"/>
      <w:szCs w:val="28"/>
    </w:rPr>
  </w:style>
  <w:style w:type="paragraph" w:customStyle="1" w:styleId="GlossaryEntry">
    <w:name w:val="Glossary_Entry"/>
    <w:basedOn w:val="BodyText"/>
    <w:link w:val="GlossaryEntryChar"/>
    <w:qFormat/>
    <w:rsid w:val="00A8687A"/>
    <w:pPr>
      <w:ind w:left="0"/>
      <w:jc w:val="left"/>
    </w:pPr>
  </w:style>
  <w:style w:type="character" w:customStyle="1" w:styleId="GlossaryEntryChar">
    <w:name w:val="Glossary_Entry Char"/>
    <w:basedOn w:val="BodyTextChar"/>
    <w:link w:val="GlossaryEntry"/>
    <w:rsid w:val="00A8687A"/>
    <w:rPr>
      <w:rFonts w:ascii="Arial" w:hAnsi="Arial"/>
    </w:rPr>
  </w:style>
  <w:style w:type="character" w:styleId="CommentReference">
    <w:name w:val="annotation reference"/>
    <w:basedOn w:val="DefaultParagraphFont"/>
    <w:uiPriority w:val="99"/>
    <w:unhideWhenUsed/>
    <w:rsid w:val="004B3750"/>
    <w:rPr>
      <w:sz w:val="16"/>
      <w:szCs w:val="16"/>
    </w:rPr>
  </w:style>
  <w:style w:type="paragraph" w:styleId="CommentSubject">
    <w:name w:val="annotation subject"/>
    <w:basedOn w:val="CommentText"/>
    <w:next w:val="CommentText"/>
    <w:link w:val="CommentSubjectChar"/>
    <w:uiPriority w:val="99"/>
    <w:unhideWhenUsed/>
    <w:rsid w:val="004B3750"/>
    <w:rPr>
      <w:b/>
      <w:bCs/>
    </w:rPr>
  </w:style>
  <w:style w:type="character" w:customStyle="1" w:styleId="CommentSubjectChar">
    <w:name w:val="Comment Subject Char"/>
    <w:basedOn w:val="CommentTextChar"/>
    <w:link w:val="CommentSubject"/>
    <w:uiPriority w:val="99"/>
    <w:rsid w:val="004B3750"/>
    <w:rPr>
      <w:rFonts w:ascii="Arial" w:hAnsi="Arial"/>
      <w:b/>
      <w:bCs/>
      <w:sz w:val="20"/>
      <w:szCs w:val="20"/>
    </w:rPr>
  </w:style>
  <w:style w:type="paragraph" w:styleId="ListParagraph">
    <w:name w:val="List Paragraph"/>
    <w:basedOn w:val="Normal"/>
    <w:uiPriority w:val="34"/>
    <w:qFormat/>
    <w:rsid w:val="00814866"/>
    <w:pPr>
      <w:ind w:left="720"/>
      <w:contextualSpacing/>
    </w:pPr>
    <w:rPr>
      <w:rFonts w:asciiTheme="minorHAnsi" w:hAnsiTheme="minorHAnsi"/>
    </w:rPr>
  </w:style>
  <w:style w:type="paragraph" w:styleId="ListBullet2">
    <w:name w:val="List Bullet 2"/>
    <w:basedOn w:val="Normal"/>
    <w:uiPriority w:val="99"/>
    <w:unhideWhenUsed/>
    <w:rsid w:val="00814866"/>
    <w:pPr>
      <w:numPr>
        <w:numId w:val="2"/>
      </w:numPr>
      <w:contextualSpacing/>
    </w:pPr>
  </w:style>
  <w:style w:type="table" w:styleId="LightList-Accent1">
    <w:name w:val="Light List Accent 1"/>
    <w:basedOn w:val="TableNormal"/>
    <w:uiPriority w:val="61"/>
    <w:rsid w:val="00F936E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lumnHeader">
    <w:name w:val="Column Header"/>
    <w:basedOn w:val="Normal"/>
    <w:link w:val="ColumnHeaderChar"/>
    <w:qFormat/>
    <w:rsid w:val="00E673A9"/>
    <w:pPr>
      <w:keepNext/>
      <w:keepLines/>
      <w:spacing w:before="240" w:after="240" w:line="240" w:lineRule="auto"/>
      <w:jc w:val="center"/>
    </w:pPr>
    <w:rPr>
      <w:b/>
      <w:bCs/>
      <w:sz w:val="24"/>
    </w:rPr>
  </w:style>
  <w:style w:type="paragraph" w:customStyle="1" w:styleId="Image">
    <w:name w:val="Image"/>
    <w:basedOn w:val="Normal"/>
    <w:next w:val="Caption"/>
    <w:qFormat/>
    <w:rsid w:val="008B4D2A"/>
    <w:rPr>
      <w:noProof/>
    </w:rPr>
  </w:style>
  <w:style w:type="character" w:customStyle="1" w:styleId="ColumnHeaderChar">
    <w:name w:val="Column Header Char"/>
    <w:basedOn w:val="DefaultParagraphFont"/>
    <w:link w:val="ColumnHeader"/>
    <w:rsid w:val="001A4873"/>
    <w:rPr>
      <w:rFonts w:ascii="Arial" w:hAnsi="Arial"/>
      <w:b/>
      <w:bCs/>
      <w:sz w:val="24"/>
    </w:rPr>
  </w:style>
  <w:style w:type="character" w:styleId="Strong">
    <w:name w:val="Strong"/>
    <w:basedOn w:val="DefaultParagraphFont"/>
    <w:uiPriority w:val="22"/>
    <w:qFormat/>
    <w:rsid w:val="001A48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Microsoft\Templates\UoP_001_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874D3-F88D-2B44-85E4-2F36B8080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C:\Users\Irene\AppData\Roaming\Microsoft\Templates\UoP_001_01.dotx</Template>
  <TotalTime>748</TotalTime>
  <Pages>22</Pages>
  <Words>3852</Words>
  <Characters>21958</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 Smith</dc:creator>
  <cp:lastModifiedBy>Irene Smith</cp:lastModifiedBy>
  <cp:revision>33</cp:revision>
  <cp:lastPrinted>2015-03-19T14:10:00Z</cp:lastPrinted>
  <dcterms:created xsi:type="dcterms:W3CDTF">2012-06-21T18:34:00Z</dcterms:created>
  <dcterms:modified xsi:type="dcterms:W3CDTF">2016-12-06T19:54:00Z</dcterms:modified>
</cp:coreProperties>
</file>